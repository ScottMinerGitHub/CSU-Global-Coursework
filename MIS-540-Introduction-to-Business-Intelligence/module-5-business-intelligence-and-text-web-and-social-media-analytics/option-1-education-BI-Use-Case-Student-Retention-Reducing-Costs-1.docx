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E7DD22" w14:textId="4AB30126" w:rsidR="00C462A1" w:rsidRDefault="00322184" w:rsidP="00C462A1">
      <w:pPr>
        <w:spacing w:after="0" w:line="480" w:lineRule="auto"/>
        <w:jc w:val="center"/>
      </w:pPr>
      <w:r>
        <w:t>Option #1: Education BI Use Case: Student Retention &amp; Reducing Costs</w:t>
      </w:r>
    </w:p>
    <w:p w14:paraId="151B641B" w14:textId="77777777" w:rsidR="00C462A1" w:rsidRPr="00173365" w:rsidRDefault="00C462A1" w:rsidP="00C462A1">
      <w:pPr>
        <w:spacing w:after="0" w:line="480" w:lineRule="auto"/>
        <w:jc w:val="center"/>
        <w:rPr>
          <w:rStyle w:val="fnt0"/>
          <w:rFonts w:cs="Times New Roman"/>
          <w:szCs w:val="24"/>
        </w:rPr>
      </w:pPr>
      <w:r w:rsidRPr="00173365">
        <w:rPr>
          <w:rStyle w:val="fnt0"/>
          <w:rFonts w:cs="Times New Roman"/>
          <w:szCs w:val="24"/>
        </w:rPr>
        <w:t>Scott Miner</w:t>
      </w:r>
    </w:p>
    <w:p w14:paraId="56DC11EF" w14:textId="77777777" w:rsidR="005F3F88" w:rsidRDefault="00C462A1" w:rsidP="00C462A1">
      <w:pPr>
        <w:spacing w:after="0" w:line="480" w:lineRule="auto"/>
        <w:jc w:val="center"/>
        <w:rPr>
          <w:rStyle w:val="fnt0"/>
          <w:rFonts w:cs="Times New Roman"/>
          <w:szCs w:val="24"/>
        </w:rPr>
        <w:sectPr w:rsidR="005F3F88" w:rsidSect="005F3F88">
          <w:headerReference w:type="default" r:id="rId7"/>
          <w:headerReference w:type="first" r:id="rId8"/>
          <w:pgSz w:w="12240" w:h="15840" w:code="1"/>
          <w:pgMar w:top="1440" w:right="1440" w:bottom="1440" w:left="1440" w:header="720" w:footer="720" w:gutter="0"/>
          <w:cols w:space="720"/>
          <w:vAlign w:val="center"/>
          <w:titlePg/>
          <w:docGrid w:linePitch="360"/>
        </w:sectPr>
      </w:pPr>
      <w:r w:rsidRPr="00173365">
        <w:rPr>
          <w:rStyle w:val="fnt0"/>
          <w:rFonts w:cs="Times New Roman"/>
          <w:szCs w:val="24"/>
        </w:rPr>
        <w:t>Colorado State University – Global Campus</w:t>
      </w:r>
    </w:p>
    <w:p w14:paraId="12602429" w14:textId="28190DD9" w:rsidR="00322184" w:rsidRDefault="00322184" w:rsidP="007E66BE">
      <w:pPr>
        <w:spacing w:after="0" w:line="480" w:lineRule="auto"/>
        <w:jc w:val="center"/>
        <w:rPr>
          <w:rStyle w:val="fnt0"/>
          <w:rFonts w:cs="Times New Roman"/>
          <w:szCs w:val="24"/>
        </w:rPr>
      </w:pPr>
      <w:r w:rsidRPr="00322184">
        <w:rPr>
          <w:rStyle w:val="fnt0"/>
          <w:rFonts w:cs="Times New Roman"/>
          <w:b/>
          <w:szCs w:val="24"/>
        </w:rPr>
        <w:lastRenderedPageBreak/>
        <w:t>Option #1: Education BI Use Case: Student Retention &amp; Reducing Costs</w:t>
      </w:r>
    </w:p>
    <w:p w14:paraId="23951570" w14:textId="3CDB50E7" w:rsidR="002A130B" w:rsidRDefault="00C97448" w:rsidP="007E66BE">
      <w:pPr>
        <w:spacing w:line="480" w:lineRule="auto"/>
        <w:rPr>
          <w:rStyle w:val="fnt0"/>
          <w:rFonts w:cs="Times New Roman"/>
          <w:szCs w:val="24"/>
        </w:rPr>
      </w:pPr>
      <w:r>
        <w:rPr>
          <w:rStyle w:val="fnt0"/>
          <w:rFonts w:cs="Times New Roman"/>
          <w:szCs w:val="24"/>
        </w:rPr>
        <w:tab/>
      </w:r>
      <w:r w:rsidR="00AF76FD">
        <w:rPr>
          <w:rStyle w:val="fnt0"/>
          <w:rFonts w:cs="Times New Roman"/>
          <w:szCs w:val="24"/>
        </w:rPr>
        <w:t xml:space="preserve">The assignment asks the student to submit a </w:t>
      </w:r>
      <w:r w:rsidR="00E13922">
        <w:rPr>
          <w:rStyle w:val="fnt0"/>
          <w:rFonts w:cs="Times New Roman"/>
          <w:szCs w:val="24"/>
        </w:rPr>
        <w:t xml:space="preserve">business intelligence framework for a university with one online and two physical campuses.  </w:t>
      </w:r>
      <w:r w:rsidR="00A70B6A">
        <w:rPr>
          <w:rStyle w:val="fnt0"/>
          <w:rFonts w:cs="Times New Roman"/>
          <w:szCs w:val="24"/>
        </w:rPr>
        <w:t xml:space="preserve">The </w:t>
      </w:r>
      <w:r w:rsidR="00AC4AED">
        <w:rPr>
          <w:rStyle w:val="fnt0"/>
          <w:rFonts w:cs="Times New Roman"/>
          <w:szCs w:val="24"/>
        </w:rPr>
        <w:t xml:space="preserve">framework must provide </w:t>
      </w:r>
      <w:r w:rsidR="00E67A8B">
        <w:rPr>
          <w:rStyle w:val="fnt0"/>
          <w:rFonts w:cs="Times New Roman"/>
          <w:szCs w:val="24"/>
        </w:rPr>
        <w:t xml:space="preserve">easy and secure </w:t>
      </w:r>
      <w:r w:rsidR="00AC4AED">
        <w:rPr>
          <w:rStyle w:val="fnt0"/>
          <w:rFonts w:cs="Times New Roman"/>
          <w:szCs w:val="24"/>
        </w:rPr>
        <w:t>real-time access</w:t>
      </w:r>
      <w:r w:rsidR="0085453D">
        <w:rPr>
          <w:rStyle w:val="fnt0"/>
          <w:rFonts w:cs="Times New Roman"/>
          <w:szCs w:val="24"/>
        </w:rPr>
        <w:t xml:space="preserve"> </w:t>
      </w:r>
      <w:r w:rsidR="008535E1">
        <w:rPr>
          <w:rStyle w:val="fnt0"/>
          <w:rFonts w:cs="Times New Roman"/>
          <w:szCs w:val="24"/>
        </w:rPr>
        <w:t xml:space="preserve">to historical student data combined over the last 15 years </w:t>
      </w:r>
      <w:r w:rsidR="0085453D">
        <w:rPr>
          <w:rStyle w:val="fnt0"/>
          <w:rFonts w:cs="Times New Roman"/>
          <w:szCs w:val="24"/>
        </w:rPr>
        <w:t>fr</w:t>
      </w:r>
      <w:r w:rsidR="00935CD2">
        <w:rPr>
          <w:rStyle w:val="fnt0"/>
          <w:rFonts w:cs="Times New Roman"/>
          <w:szCs w:val="24"/>
        </w:rPr>
        <w:t>om</w:t>
      </w:r>
      <w:r w:rsidR="0085453D">
        <w:rPr>
          <w:rStyle w:val="fnt0"/>
          <w:rFonts w:cs="Times New Roman"/>
          <w:szCs w:val="24"/>
        </w:rPr>
        <w:t xml:space="preserve"> multiple university departments</w:t>
      </w:r>
      <w:r w:rsidR="004A7441">
        <w:rPr>
          <w:rStyle w:val="fnt0"/>
          <w:rFonts w:cs="Times New Roman"/>
          <w:szCs w:val="24"/>
        </w:rPr>
        <w:t>.  Additionally, th</w:t>
      </w:r>
      <w:r w:rsidR="00836C55">
        <w:rPr>
          <w:rStyle w:val="fnt0"/>
          <w:rFonts w:cs="Times New Roman"/>
          <w:szCs w:val="24"/>
        </w:rPr>
        <w:t>e</w:t>
      </w:r>
      <w:r w:rsidR="004A7441">
        <w:rPr>
          <w:rStyle w:val="fnt0"/>
          <w:rFonts w:cs="Times New Roman"/>
          <w:szCs w:val="24"/>
        </w:rPr>
        <w:t xml:space="preserve"> framework must be</w:t>
      </w:r>
      <w:r w:rsidR="00836C55">
        <w:rPr>
          <w:rStyle w:val="fnt0"/>
          <w:rFonts w:cs="Times New Roman"/>
          <w:szCs w:val="24"/>
        </w:rPr>
        <w:t xml:space="preserve"> capable of </w:t>
      </w:r>
      <w:r w:rsidR="00480EC1">
        <w:rPr>
          <w:rStyle w:val="fnt0"/>
          <w:rFonts w:cs="Times New Roman"/>
          <w:szCs w:val="24"/>
        </w:rPr>
        <w:t xml:space="preserve">predicting student attrition </w:t>
      </w:r>
      <w:r w:rsidR="005370FD">
        <w:rPr>
          <w:rStyle w:val="fnt0"/>
          <w:rFonts w:cs="Times New Roman"/>
          <w:szCs w:val="24"/>
        </w:rPr>
        <w:t>r</w:t>
      </w:r>
      <w:r w:rsidR="005677E0">
        <w:rPr>
          <w:rStyle w:val="fnt0"/>
          <w:rFonts w:cs="Times New Roman"/>
          <w:szCs w:val="24"/>
        </w:rPr>
        <w:t>ates</w:t>
      </w:r>
      <w:r w:rsidR="00C02FFA">
        <w:rPr>
          <w:rStyle w:val="fnt0"/>
          <w:rFonts w:cs="Times New Roman"/>
          <w:szCs w:val="24"/>
        </w:rPr>
        <w:t>,</w:t>
      </w:r>
      <w:r w:rsidR="00364EF3">
        <w:rPr>
          <w:rStyle w:val="fnt0"/>
          <w:rFonts w:cs="Times New Roman"/>
          <w:szCs w:val="24"/>
        </w:rPr>
        <w:t xml:space="preserve"> as well </w:t>
      </w:r>
      <w:r w:rsidR="000A0D1E">
        <w:rPr>
          <w:rStyle w:val="fnt0"/>
          <w:rFonts w:cs="Times New Roman"/>
          <w:szCs w:val="24"/>
        </w:rPr>
        <w:t xml:space="preserve">as </w:t>
      </w:r>
      <w:r w:rsidR="009978BE">
        <w:rPr>
          <w:rStyle w:val="fnt0"/>
          <w:rFonts w:cs="Times New Roman"/>
          <w:szCs w:val="24"/>
        </w:rPr>
        <w:t xml:space="preserve">presenting results via </w:t>
      </w:r>
      <w:r w:rsidR="000B3273">
        <w:rPr>
          <w:rStyle w:val="fnt0"/>
          <w:rFonts w:cs="Times New Roman"/>
          <w:szCs w:val="24"/>
        </w:rPr>
        <w:t xml:space="preserve">BI </w:t>
      </w:r>
      <w:r w:rsidR="009978BE">
        <w:rPr>
          <w:rStyle w:val="fnt0"/>
          <w:rFonts w:cs="Times New Roman"/>
          <w:szCs w:val="24"/>
        </w:rPr>
        <w:t>dashboards</w:t>
      </w:r>
      <w:r w:rsidR="00CD6A75">
        <w:rPr>
          <w:rStyle w:val="fnt0"/>
          <w:rFonts w:cs="Times New Roman"/>
          <w:szCs w:val="24"/>
        </w:rPr>
        <w:t xml:space="preserve">.  </w:t>
      </w:r>
    </w:p>
    <w:p w14:paraId="060FE142" w14:textId="4C3366E5" w:rsidR="007E6C11" w:rsidRPr="00CD6CBE" w:rsidRDefault="001B5F55" w:rsidP="007E66BE">
      <w:pPr>
        <w:spacing w:line="480" w:lineRule="auto"/>
        <w:rPr>
          <w:rStyle w:val="fnt0"/>
          <w:rFonts w:cs="Times New Roman"/>
          <w:b/>
          <w:bCs/>
          <w:szCs w:val="24"/>
        </w:rPr>
      </w:pPr>
      <w:r w:rsidRPr="00CD6CBE">
        <w:rPr>
          <w:rStyle w:val="fnt0"/>
          <w:rFonts w:cs="Times New Roman"/>
          <w:b/>
          <w:bCs/>
          <w:szCs w:val="24"/>
        </w:rPr>
        <w:t>BI Dashboards</w:t>
      </w:r>
    </w:p>
    <w:p w14:paraId="634479E1" w14:textId="29F98C4E" w:rsidR="00C97448" w:rsidRDefault="002A130B" w:rsidP="007E66BE">
      <w:pPr>
        <w:spacing w:line="480" w:lineRule="auto"/>
        <w:rPr>
          <w:rStyle w:val="fnt0"/>
          <w:rFonts w:cs="Times New Roman"/>
          <w:szCs w:val="24"/>
        </w:rPr>
      </w:pPr>
      <w:r>
        <w:rPr>
          <w:rStyle w:val="fnt0"/>
          <w:rFonts w:cs="Times New Roman"/>
          <w:szCs w:val="24"/>
        </w:rPr>
        <w:tab/>
      </w:r>
      <w:r w:rsidR="00FB3D59">
        <w:rPr>
          <w:rStyle w:val="fnt0"/>
          <w:rFonts w:cs="Times New Roman"/>
          <w:szCs w:val="24"/>
        </w:rPr>
        <w:t xml:space="preserve">Eckerson (2006) </w:t>
      </w:r>
      <w:r w:rsidR="00E56D32">
        <w:rPr>
          <w:rStyle w:val="fnt0"/>
          <w:rFonts w:cs="Times New Roman"/>
          <w:szCs w:val="24"/>
        </w:rPr>
        <w:t xml:space="preserve">describes a dashboard as a </w:t>
      </w:r>
      <w:r w:rsidR="005E7396">
        <w:rPr>
          <w:rStyle w:val="fnt0"/>
          <w:rFonts w:cs="Times New Roman"/>
          <w:szCs w:val="24"/>
        </w:rPr>
        <w:t>“full-fledged business information system that is built on a business intelligence and data integration infrastructure” (p. xiii)</w:t>
      </w:r>
      <w:r w:rsidR="00ED7A7B">
        <w:rPr>
          <w:rStyle w:val="fnt0"/>
          <w:rFonts w:cs="Times New Roman"/>
          <w:szCs w:val="24"/>
        </w:rPr>
        <w:t xml:space="preserve"> composed </w:t>
      </w:r>
      <w:r w:rsidR="00864CDD">
        <w:rPr>
          <w:rStyle w:val="fnt0"/>
          <w:rFonts w:cs="Times New Roman"/>
          <w:szCs w:val="24"/>
        </w:rPr>
        <w:t xml:space="preserve">of three parts: (a) </w:t>
      </w:r>
      <w:r w:rsidR="00A970C5">
        <w:rPr>
          <w:rStyle w:val="fnt0"/>
          <w:rFonts w:cs="Times New Roman"/>
          <w:szCs w:val="24"/>
        </w:rPr>
        <w:t>a</w:t>
      </w:r>
      <w:r w:rsidR="00A970C5" w:rsidRPr="002872B1">
        <w:rPr>
          <w:rStyle w:val="fnt0"/>
          <w:rFonts w:cs="Times New Roman"/>
          <w:i/>
          <w:iCs/>
          <w:szCs w:val="24"/>
        </w:rPr>
        <w:t xml:space="preserve"> </w:t>
      </w:r>
      <w:r w:rsidR="002872B1" w:rsidRPr="002872B1">
        <w:rPr>
          <w:rStyle w:val="fnt0"/>
          <w:rFonts w:cs="Times New Roman"/>
          <w:i/>
          <w:iCs/>
          <w:szCs w:val="24"/>
        </w:rPr>
        <w:t xml:space="preserve">monitoring application </w:t>
      </w:r>
      <w:r w:rsidR="00F22E71">
        <w:rPr>
          <w:rStyle w:val="fnt0"/>
          <w:rFonts w:cs="Times New Roman"/>
          <w:szCs w:val="24"/>
        </w:rPr>
        <w:t>that displays critical information quickly</w:t>
      </w:r>
      <w:r w:rsidR="00F9638D">
        <w:rPr>
          <w:rStyle w:val="fnt0"/>
          <w:rFonts w:cs="Times New Roman"/>
          <w:szCs w:val="24"/>
        </w:rPr>
        <w:t xml:space="preserve"> via graphs and charts, </w:t>
      </w:r>
      <w:r w:rsidR="00FD4C8A">
        <w:rPr>
          <w:rStyle w:val="fnt0"/>
          <w:rFonts w:cs="Times New Roman"/>
          <w:szCs w:val="24"/>
        </w:rPr>
        <w:t>(b) a</w:t>
      </w:r>
      <w:r w:rsidR="00321530">
        <w:rPr>
          <w:rStyle w:val="fnt0"/>
          <w:rFonts w:cs="Times New Roman"/>
          <w:szCs w:val="24"/>
        </w:rPr>
        <w:t xml:space="preserve">n </w:t>
      </w:r>
      <w:r w:rsidR="00321530">
        <w:rPr>
          <w:rStyle w:val="fnt0"/>
          <w:rFonts w:cs="Times New Roman"/>
          <w:i/>
          <w:iCs/>
          <w:szCs w:val="24"/>
        </w:rPr>
        <w:t>analysis application</w:t>
      </w:r>
      <w:r w:rsidR="00321530">
        <w:rPr>
          <w:rStyle w:val="fnt0"/>
          <w:rFonts w:cs="Times New Roman"/>
          <w:szCs w:val="24"/>
        </w:rPr>
        <w:t xml:space="preserve"> </w:t>
      </w:r>
      <w:r w:rsidR="00E67844">
        <w:rPr>
          <w:rStyle w:val="fnt0"/>
          <w:rFonts w:cs="Times New Roman"/>
          <w:szCs w:val="24"/>
        </w:rPr>
        <w:t>that allows use</w:t>
      </w:r>
      <w:r w:rsidR="00952B89">
        <w:rPr>
          <w:rStyle w:val="fnt0"/>
          <w:rFonts w:cs="Times New Roman"/>
          <w:szCs w:val="24"/>
        </w:rPr>
        <w:t xml:space="preserve">rs </w:t>
      </w:r>
      <w:r w:rsidR="005D527B">
        <w:rPr>
          <w:rStyle w:val="fnt0"/>
          <w:rFonts w:cs="Times New Roman"/>
          <w:szCs w:val="24"/>
        </w:rPr>
        <w:t xml:space="preserve">the ability to drill-down into performance </w:t>
      </w:r>
      <w:r w:rsidR="00BE4C65">
        <w:rPr>
          <w:rStyle w:val="fnt0"/>
          <w:rFonts w:cs="Times New Roman"/>
          <w:szCs w:val="24"/>
        </w:rPr>
        <w:t xml:space="preserve">measures, and (c) </w:t>
      </w:r>
      <w:r w:rsidR="007F30CA">
        <w:rPr>
          <w:rStyle w:val="fnt0"/>
          <w:rFonts w:cs="Times New Roman"/>
          <w:szCs w:val="24"/>
        </w:rPr>
        <w:t xml:space="preserve">a </w:t>
      </w:r>
      <w:r w:rsidR="007F30CA">
        <w:rPr>
          <w:rStyle w:val="fnt0"/>
          <w:rFonts w:cs="Times New Roman"/>
          <w:i/>
          <w:iCs/>
          <w:szCs w:val="24"/>
        </w:rPr>
        <w:t>management application</w:t>
      </w:r>
      <w:r w:rsidR="007F30CA">
        <w:rPr>
          <w:rStyle w:val="fnt0"/>
          <w:rFonts w:cs="Times New Roman"/>
          <w:szCs w:val="24"/>
        </w:rPr>
        <w:t xml:space="preserve"> that </w:t>
      </w:r>
      <w:r w:rsidR="00383B33">
        <w:rPr>
          <w:rStyle w:val="fnt0"/>
          <w:rFonts w:cs="Times New Roman"/>
          <w:szCs w:val="24"/>
        </w:rPr>
        <w:t xml:space="preserve">empowers executives by </w:t>
      </w:r>
      <w:r w:rsidR="008E7766">
        <w:rPr>
          <w:rStyle w:val="fnt0"/>
          <w:rFonts w:cs="Times New Roman"/>
          <w:szCs w:val="24"/>
        </w:rPr>
        <w:t xml:space="preserve">giving them </w:t>
      </w:r>
      <w:r w:rsidR="00FB475A">
        <w:rPr>
          <w:rStyle w:val="fnt0"/>
          <w:rFonts w:cs="Times New Roman"/>
          <w:szCs w:val="24"/>
        </w:rPr>
        <w:t>continuous feedback across a range of key metrics.</w:t>
      </w:r>
    </w:p>
    <w:p w14:paraId="476E6B24" w14:textId="394FDBD4" w:rsidR="003A1F5D" w:rsidRPr="003A1F5D" w:rsidRDefault="003A1F5D" w:rsidP="007E66BE">
      <w:pPr>
        <w:spacing w:line="480" w:lineRule="auto"/>
        <w:rPr>
          <w:rStyle w:val="fnt0"/>
          <w:rFonts w:cs="Times New Roman"/>
          <w:b/>
          <w:bCs/>
          <w:szCs w:val="24"/>
        </w:rPr>
      </w:pPr>
      <w:r w:rsidRPr="003A1F5D">
        <w:rPr>
          <w:rStyle w:val="fnt0"/>
          <w:rFonts w:cs="Times New Roman"/>
          <w:b/>
          <w:bCs/>
          <w:szCs w:val="24"/>
        </w:rPr>
        <w:t>Architectural Framework</w:t>
      </w:r>
    </w:p>
    <w:p w14:paraId="2F4E258D" w14:textId="0C846BC7" w:rsidR="005A4DC9" w:rsidRDefault="0073049C" w:rsidP="00933E17">
      <w:pPr>
        <w:spacing w:line="480" w:lineRule="auto"/>
        <w:ind w:firstLine="720"/>
      </w:pPr>
      <w:r>
        <w:t>Muntean et al.</w:t>
      </w:r>
      <w:r w:rsidR="009F2CA6">
        <w:t xml:space="preserve"> (n.d.) </w:t>
      </w:r>
      <w:r w:rsidR="004308EF">
        <w:t xml:space="preserve">describe how now, more </w:t>
      </w:r>
      <w:r w:rsidR="0007296C">
        <w:t xml:space="preserve">than ever, universities need </w:t>
      </w:r>
      <w:r w:rsidR="002C7B35">
        <w:t>consistent and timely access to dat</w:t>
      </w:r>
      <w:r w:rsidR="003772C8">
        <w:t xml:space="preserve">a to make more short-term decisions, </w:t>
      </w:r>
      <w:r w:rsidR="00CC489A">
        <w:t>pla</w:t>
      </w:r>
      <w:r w:rsidR="00DB7B2D">
        <w:t xml:space="preserve">n for the long term, </w:t>
      </w:r>
      <w:r w:rsidR="000B4C51">
        <w:t>create opportunities for students</w:t>
      </w:r>
      <w:r w:rsidR="001F1DB1">
        <w:t>,</w:t>
      </w:r>
      <w:r w:rsidR="000B4C51">
        <w:t xml:space="preserve"> </w:t>
      </w:r>
      <w:r w:rsidR="00144291">
        <w:t xml:space="preserve">and </w:t>
      </w:r>
      <w:r w:rsidR="00686608">
        <w:t xml:space="preserve">retain students.  </w:t>
      </w:r>
      <w:r w:rsidR="007F22E8">
        <w:t xml:space="preserve">University management </w:t>
      </w:r>
      <w:r w:rsidR="004E7322">
        <w:t>is much like corporate management in</w:t>
      </w:r>
      <w:r w:rsidR="00213807">
        <w:t xml:space="preserve"> that </w:t>
      </w:r>
      <w:r w:rsidR="00C810C0">
        <w:t xml:space="preserve">multiple divisions comprise a university as </w:t>
      </w:r>
      <w:r w:rsidR="00044868">
        <w:t xml:space="preserve">multiple business units </w:t>
      </w:r>
      <w:r w:rsidR="00422255">
        <w:t>comprise a</w:t>
      </w:r>
      <w:r w:rsidR="00A764AC">
        <w:t xml:space="preserve"> corporation.  Examples of divisions within </w:t>
      </w:r>
      <w:r w:rsidR="001F1DB1">
        <w:t>universities</w:t>
      </w:r>
      <w:r w:rsidR="00987C57">
        <w:t xml:space="preserve"> include </w:t>
      </w:r>
      <w:r w:rsidR="0007775B">
        <w:t xml:space="preserve">finance, research, human resources, </w:t>
      </w:r>
      <w:r w:rsidR="002F3733">
        <w:t xml:space="preserve">student, </w:t>
      </w:r>
      <w:r w:rsidR="00062E57">
        <w:t>and teaching and learning</w:t>
      </w:r>
      <w:r w:rsidR="00933E17">
        <w:t xml:space="preserve"> divisions</w:t>
      </w:r>
      <w:r w:rsidR="00062E57">
        <w:t xml:space="preserve">.  </w:t>
      </w:r>
      <w:r w:rsidR="005A4DC9">
        <w:t xml:space="preserve">The </w:t>
      </w:r>
      <w:r w:rsidR="00562542">
        <w:t>architectural framework</w:t>
      </w:r>
      <w:r w:rsidR="005A4DC9">
        <w:t xml:space="preserve"> of a </w:t>
      </w:r>
      <w:r w:rsidR="005B2AEB">
        <w:t xml:space="preserve">performance </w:t>
      </w:r>
      <w:r w:rsidR="000D7973">
        <w:t xml:space="preserve">management solution </w:t>
      </w:r>
      <w:r w:rsidR="00741A7E">
        <w:t xml:space="preserve">encompasses </w:t>
      </w:r>
      <w:r w:rsidR="002A19D5">
        <w:t>several key components: (</w:t>
      </w:r>
      <w:r w:rsidR="00F804EB">
        <w:t xml:space="preserve">a) a data warehouse that serves as a single source of knowledge, (b) </w:t>
      </w:r>
      <w:r w:rsidR="000900A2">
        <w:t>a reporting layer that supports</w:t>
      </w:r>
      <w:r w:rsidR="00665A0B">
        <w:t xml:space="preserve"> transactional </w:t>
      </w:r>
      <w:r w:rsidR="00665A0B">
        <w:lastRenderedPageBreak/>
        <w:t>reporting and ad hoc queries</w:t>
      </w:r>
      <w:r w:rsidR="001F1DB1">
        <w:t>,</w:t>
      </w:r>
      <w:r w:rsidR="00F8247F">
        <w:t xml:space="preserve"> (c)</w:t>
      </w:r>
      <w:r w:rsidR="00D45FC6">
        <w:t xml:space="preserve"> an analytical layer </w:t>
      </w:r>
      <w:r w:rsidR="006C3B66">
        <w:t xml:space="preserve">that supports </w:t>
      </w:r>
      <w:r w:rsidR="0029643A">
        <w:rPr>
          <w:noProof/>
        </w:rPr>
        <mc:AlternateContent>
          <mc:Choice Requires="wpg">
            <w:drawing>
              <wp:anchor distT="0" distB="0" distL="114300" distR="114300" simplePos="0" relativeHeight="251663360" behindDoc="1" locked="0" layoutInCell="1" allowOverlap="1" wp14:anchorId="0F2AEBC7" wp14:editId="46D472BC">
                <wp:simplePos x="0" y="0"/>
                <wp:positionH relativeFrom="column">
                  <wp:posOffset>3123565</wp:posOffset>
                </wp:positionH>
                <wp:positionV relativeFrom="paragraph">
                  <wp:posOffset>0</wp:posOffset>
                </wp:positionV>
                <wp:extent cx="2869565" cy="3501390"/>
                <wp:effectExtent l="0" t="0" r="6985" b="3810"/>
                <wp:wrapTight wrapText="bothSides">
                  <wp:wrapPolygon edited="0">
                    <wp:start x="0" y="0"/>
                    <wp:lineTo x="0" y="21506"/>
                    <wp:lineTo x="21509" y="21506"/>
                    <wp:lineTo x="21509"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2869565" cy="3501390"/>
                          <a:chOff x="0" y="0"/>
                          <a:chExt cx="2869565" cy="3501390"/>
                        </a:xfrm>
                      </wpg:grpSpPr>
                      <pic:pic xmlns:pic="http://schemas.openxmlformats.org/drawingml/2006/picture">
                        <pic:nvPicPr>
                          <pic:cNvPr id="12" name="Picture 12"/>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69565" cy="2793365"/>
                          </a:xfrm>
                          <a:prstGeom prst="rect">
                            <a:avLst/>
                          </a:prstGeom>
                          <a:noFill/>
                          <a:ln>
                            <a:noFill/>
                          </a:ln>
                        </pic:spPr>
                      </pic:pic>
                      <wps:wsp>
                        <wps:cNvPr id="14" name="Text Box 14"/>
                        <wps:cNvSpPr txBox="1"/>
                        <wps:spPr>
                          <a:xfrm>
                            <a:off x="0" y="2848610"/>
                            <a:ext cx="2869565" cy="652780"/>
                          </a:xfrm>
                          <a:prstGeom prst="rect">
                            <a:avLst/>
                          </a:prstGeom>
                          <a:solidFill>
                            <a:prstClr val="white"/>
                          </a:solidFill>
                          <a:ln>
                            <a:noFill/>
                          </a:ln>
                        </wps:spPr>
                        <wps:txbx>
                          <w:txbxContent>
                            <w:p w14:paraId="40A1FDA4" w14:textId="5E54ABFE" w:rsidR="0002247B" w:rsidRPr="00EF2397" w:rsidRDefault="0002247B" w:rsidP="0002247B">
                              <w:pPr>
                                <w:pStyle w:val="Caption"/>
                                <w:rPr>
                                  <w:sz w:val="24"/>
                                </w:rPr>
                              </w:pPr>
                              <w:r>
                                <w:t xml:space="preserve">Figure </w:t>
                              </w:r>
                              <w:r w:rsidR="00B8214E">
                                <w:fldChar w:fldCharType="begin"/>
                              </w:r>
                              <w:r w:rsidR="00B8214E">
                                <w:instrText xml:space="preserve"> SEQ Figure \* ARABIC </w:instrText>
                              </w:r>
                              <w:r w:rsidR="00B8214E">
                                <w:fldChar w:fldCharType="separate"/>
                              </w:r>
                              <w:r w:rsidR="00852FEE">
                                <w:rPr>
                                  <w:noProof/>
                                </w:rPr>
                                <w:t>1</w:t>
                              </w:r>
                              <w:r w:rsidR="00B8214E">
                                <w:rPr>
                                  <w:noProof/>
                                </w:rPr>
                                <w:fldChar w:fldCharType="end"/>
                              </w:r>
                              <w:r>
                                <w:t>.</w:t>
                              </w:r>
                              <w:r w:rsidR="0029643A">
                                <w:t xml:space="preserve"> </w:t>
                              </w:r>
                              <w:r w:rsidRPr="005E6380">
                                <w:t>Data sources from different departments are consolidated in the DW layer, which provides the foundations for the reporting, analytical, and monitoring layers accessed by the University Portal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2AEBC7" id="Group 15" o:spid="_x0000_s1026" style="position:absolute;left:0;text-align:left;margin-left:245.95pt;margin-top:0;width:225.95pt;height:275.7pt;z-index:-251653120" coordsize="28695,35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28695;height:27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">
                  <v:imagedata r:id="rId10" o:title=""/>
                </v:shape>
                <v:shapetype id="_x0000_t202" coordsize="21600,21600" o:spt="202" path="m,l,21600r21600,l21600,xe">
                  <v:stroke joinstyle="miter"/>
                  <v:path gradientshapeok="t" o:connecttype="rect"/>
                </v:shapetype>
                <v:shape id="Text Box 14" o:spid="_x0000_s1028" type="#_x0000_t202" style="position:absolute;top:28486;width:28695;height:6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40A1FDA4" w14:textId="5E54ABFE" w:rsidR="0002247B" w:rsidRPr="00EF2397" w:rsidRDefault="0002247B" w:rsidP="0002247B">
                        <w:pPr>
                          <w:pStyle w:val="Caption"/>
                          <w:rPr>
                            <w:sz w:val="24"/>
                          </w:rPr>
                        </w:pPr>
                        <w:r>
                          <w:t xml:space="preserve">Figure </w:t>
                        </w:r>
                        <w:r w:rsidR="00B8214E">
                          <w:fldChar w:fldCharType="begin"/>
                        </w:r>
                        <w:r w:rsidR="00B8214E">
                          <w:instrText xml:space="preserve"> SEQ Figure \* ARABIC </w:instrText>
                        </w:r>
                        <w:r w:rsidR="00B8214E">
                          <w:fldChar w:fldCharType="separate"/>
                        </w:r>
                        <w:r w:rsidR="00852FEE">
                          <w:rPr>
                            <w:noProof/>
                          </w:rPr>
                          <w:t>1</w:t>
                        </w:r>
                        <w:r w:rsidR="00B8214E">
                          <w:rPr>
                            <w:noProof/>
                          </w:rPr>
                          <w:fldChar w:fldCharType="end"/>
                        </w:r>
                        <w:r>
                          <w:t>.</w:t>
                        </w:r>
                        <w:r w:rsidR="0029643A">
                          <w:t xml:space="preserve"> </w:t>
                        </w:r>
                        <w:r w:rsidRPr="005E6380">
                          <w:t>Data sources from different departments are consolidated in the DW layer, which provides the foundations for the reporting, analytical, and monitoring layers accessed by the University Portal</w:t>
                        </w:r>
                      </w:p>
                    </w:txbxContent>
                  </v:textbox>
                </v:shape>
                <w10:wrap type="tight"/>
              </v:group>
            </w:pict>
          </mc:Fallback>
        </mc:AlternateContent>
      </w:r>
      <w:r w:rsidR="006C3B66">
        <w:t>multidimensional analysis</w:t>
      </w:r>
      <w:r w:rsidR="001F1DB1">
        <w:t>,</w:t>
      </w:r>
      <w:r w:rsidR="00AE12A4">
        <w:t xml:space="preserve"> (d) a monitoring layer </w:t>
      </w:r>
      <w:r w:rsidR="00832F8F">
        <w:t>with pe</w:t>
      </w:r>
      <w:r w:rsidR="00627398">
        <w:t xml:space="preserve">rsonalized dashboards and key performance indicators (KPIs), and </w:t>
      </w:r>
      <w:r w:rsidR="00607545">
        <w:t xml:space="preserve">(e) </w:t>
      </w:r>
      <w:r w:rsidR="002153ED">
        <w:t xml:space="preserve">a </w:t>
      </w:r>
      <w:r w:rsidR="002718E5">
        <w:t>University</w:t>
      </w:r>
      <w:r w:rsidR="003B4C47">
        <w:t xml:space="preserve"> Web</w:t>
      </w:r>
      <w:r w:rsidR="002718E5">
        <w:t xml:space="preserve"> portal that </w:t>
      </w:r>
      <w:r w:rsidR="00462A05">
        <w:t xml:space="preserve">brings all services needed by </w:t>
      </w:r>
      <w:r w:rsidR="007630FE">
        <w:t>stude</w:t>
      </w:r>
      <w:r w:rsidR="00F3561F">
        <w:t>nts</w:t>
      </w:r>
      <w:r w:rsidR="00562542">
        <w:t xml:space="preserve"> and faculty</w:t>
      </w:r>
      <w:r w:rsidR="005D1A7B">
        <w:t xml:space="preserve"> into </w:t>
      </w:r>
      <w:r w:rsidR="00015096">
        <w:t>one</w:t>
      </w:r>
      <w:r w:rsidR="00004C84">
        <w:t xml:space="preserve"> location</w:t>
      </w:r>
      <w:r w:rsidR="005D1A7B">
        <w:t xml:space="preserve">.  </w:t>
      </w:r>
      <w:r w:rsidR="00D05DC0">
        <w:t xml:space="preserve">Figure 1 displays </w:t>
      </w:r>
      <w:r w:rsidR="008257BC">
        <w:t>this architectural framework for a performance management system for universities.</w:t>
      </w:r>
    </w:p>
    <w:p w14:paraId="0DBC9E71" w14:textId="2E18BE9A" w:rsidR="001A7FC7" w:rsidRPr="00E35648" w:rsidRDefault="001A7FC7" w:rsidP="001A7FC7">
      <w:pPr>
        <w:spacing w:line="480" w:lineRule="auto"/>
        <w:rPr>
          <w:b/>
          <w:bCs/>
        </w:rPr>
      </w:pPr>
      <w:r w:rsidRPr="00E35648">
        <w:rPr>
          <w:b/>
          <w:bCs/>
        </w:rPr>
        <w:t xml:space="preserve">Predictive </w:t>
      </w:r>
      <w:r w:rsidR="00E35648" w:rsidRPr="00E35648">
        <w:rPr>
          <w:b/>
          <w:bCs/>
        </w:rPr>
        <w:t>Capabilities</w:t>
      </w:r>
    </w:p>
    <w:p w14:paraId="37741981" w14:textId="7C928FAA" w:rsidR="00EF2AE9" w:rsidRDefault="00B56581" w:rsidP="000E7989">
      <w:pPr>
        <w:spacing w:line="480" w:lineRule="auto"/>
        <w:ind w:firstLine="720"/>
        <w:rPr>
          <w:rStyle w:val="fnt0"/>
          <w:rFonts w:cs="Times New Roman"/>
          <w:szCs w:val="24"/>
        </w:rPr>
      </w:pPr>
      <w:r>
        <w:rPr>
          <w:rStyle w:val="fnt0"/>
          <w:rFonts w:cs="Times New Roman"/>
          <w:szCs w:val="24"/>
        </w:rPr>
        <w:t xml:space="preserve">As mentioned, the </w:t>
      </w:r>
      <w:r w:rsidR="0058666D">
        <w:rPr>
          <w:rStyle w:val="fnt0"/>
          <w:rFonts w:cs="Times New Roman"/>
          <w:szCs w:val="24"/>
        </w:rPr>
        <w:t xml:space="preserve">framework </w:t>
      </w:r>
      <w:r w:rsidR="00AB3109">
        <w:rPr>
          <w:rStyle w:val="fnt0"/>
          <w:rFonts w:cs="Times New Roman"/>
          <w:szCs w:val="24"/>
        </w:rPr>
        <w:t>provides a</w:t>
      </w:r>
      <w:r w:rsidR="00D37D90">
        <w:rPr>
          <w:rStyle w:val="fnt0"/>
          <w:rFonts w:cs="Times New Roman"/>
          <w:szCs w:val="24"/>
        </w:rPr>
        <w:t xml:space="preserve">n analytical layer </w:t>
      </w:r>
      <w:r w:rsidR="00041E61">
        <w:rPr>
          <w:rStyle w:val="fnt0"/>
          <w:rFonts w:cs="Times New Roman"/>
          <w:szCs w:val="24"/>
        </w:rPr>
        <w:t xml:space="preserve">capable of </w:t>
      </w:r>
      <w:r w:rsidR="00DC3DB9">
        <w:rPr>
          <w:rStyle w:val="fnt0"/>
          <w:rFonts w:cs="Times New Roman"/>
          <w:szCs w:val="24"/>
        </w:rPr>
        <w:t xml:space="preserve">predicting students likely to drop out.  </w:t>
      </w:r>
      <w:r w:rsidR="00D501C6" w:rsidRPr="00D501C6">
        <w:rPr>
          <w:rStyle w:val="fnt0"/>
          <w:rFonts w:cs="Times New Roman"/>
          <w:szCs w:val="24"/>
        </w:rPr>
        <w:t xml:space="preserve">Thammasiri et al. </w:t>
      </w:r>
      <w:r w:rsidR="00D501C6">
        <w:rPr>
          <w:rStyle w:val="fnt0"/>
          <w:rFonts w:cs="Times New Roman"/>
          <w:szCs w:val="24"/>
        </w:rPr>
        <w:t>(</w:t>
      </w:r>
      <w:r w:rsidR="00D501C6" w:rsidRPr="00D501C6">
        <w:rPr>
          <w:rStyle w:val="fnt0"/>
          <w:rFonts w:cs="Times New Roman"/>
          <w:szCs w:val="24"/>
        </w:rPr>
        <w:t>2014)</w:t>
      </w:r>
      <w:r w:rsidR="00D501C6">
        <w:rPr>
          <w:rStyle w:val="fnt0"/>
          <w:rFonts w:cs="Times New Roman"/>
          <w:szCs w:val="24"/>
        </w:rPr>
        <w:t xml:space="preserve"> </w:t>
      </w:r>
      <w:r w:rsidR="00897CE7">
        <w:rPr>
          <w:rStyle w:val="fnt0"/>
          <w:rFonts w:cs="Times New Roman"/>
          <w:szCs w:val="24"/>
        </w:rPr>
        <w:t xml:space="preserve">compared </w:t>
      </w:r>
      <w:r w:rsidR="002E7974">
        <w:rPr>
          <w:rStyle w:val="fnt0"/>
          <w:rFonts w:cs="Times New Roman"/>
          <w:szCs w:val="24"/>
        </w:rPr>
        <w:t xml:space="preserve">four popular classification </w:t>
      </w:r>
      <w:r w:rsidR="008F057F">
        <w:rPr>
          <w:rStyle w:val="fnt0"/>
          <w:rFonts w:cs="Times New Roman"/>
          <w:szCs w:val="24"/>
        </w:rPr>
        <w:t xml:space="preserve">methods, including logistic regression (LR), decision trees (DT), support vector machines (SVM), and </w:t>
      </w:r>
      <w:r w:rsidR="00720083">
        <w:rPr>
          <w:rStyle w:val="fnt0"/>
          <w:rFonts w:cs="Times New Roman"/>
          <w:szCs w:val="24"/>
        </w:rPr>
        <w:t>artificial neural networks (ANN)</w:t>
      </w:r>
      <w:r w:rsidR="00CA1CFC">
        <w:rPr>
          <w:rStyle w:val="fnt0"/>
          <w:rFonts w:cs="Times New Roman"/>
          <w:szCs w:val="24"/>
        </w:rPr>
        <w:t xml:space="preserve">, along with three balancing </w:t>
      </w:r>
      <w:r w:rsidR="00670064">
        <w:rPr>
          <w:rStyle w:val="fnt0"/>
          <w:rFonts w:cs="Times New Roman"/>
          <w:szCs w:val="24"/>
        </w:rPr>
        <w:t xml:space="preserve">techniques, </w:t>
      </w:r>
      <w:r w:rsidR="0048271F">
        <w:rPr>
          <w:rStyle w:val="fnt0"/>
          <w:rFonts w:cs="Times New Roman"/>
          <w:szCs w:val="24"/>
        </w:rPr>
        <w:t xml:space="preserve">including over-sampling, under-sampling and synthetic minority over-sampling (SMOTE) to </w:t>
      </w:r>
      <w:r w:rsidR="001002D3">
        <w:rPr>
          <w:rStyle w:val="fnt0"/>
          <w:rFonts w:cs="Times New Roman"/>
          <w:szCs w:val="24"/>
        </w:rPr>
        <w:t xml:space="preserve">determine which model </w:t>
      </w:r>
      <w:r w:rsidR="0078159B">
        <w:rPr>
          <w:rStyle w:val="fnt0"/>
          <w:rFonts w:cs="Times New Roman"/>
          <w:szCs w:val="24"/>
        </w:rPr>
        <w:t xml:space="preserve">had the best predictive accuracy </w:t>
      </w:r>
      <w:r w:rsidR="00874688">
        <w:rPr>
          <w:rStyle w:val="fnt0"/>
          <w:rFonts w:cs="Times New Roman"/>
          <w:szCs w:val="24"/>
        </w:rPr>
        <w:t>when applied to the student attrition problem</w:t>
      </w:r>
      <w:r w:rsidR="00191DF3">
        <w:rPr>
          <w:rStyle w:val="fnt0"/>
          <w:rFonts w:cs="Times New Roman"/>
          <w:szCs w:val="24"/>
        </w:rPr>
        <w:t xml:space="preserve">.  More specifically, which </w:t>
      </w:r>
      <w:r w:rsidR="0019270D">
        <w:rPr>
          <w:rStyle w:val="fnt0"/>
          <w:rFonts w:cs="Times New Roman"/>
          <w:szCs w:val="24"/>
        </w:rPr>
        <w:t>model had the best predictive accuracy for the minority class</w:t>
      </w:r>
      <w:r w:rsidR="00FA11A8">
        <w:rPr>
          <w:rStyle w:val="fnt0"/>
          <w:rFonts w:cs="Times New Roman"/>
          <w:szCs w:val="24"/>
        </w:rPr>
        <w:t xml:space="preserve"> (e.g., students likely to drop out),</w:t>
      </w:r>
      <w:r w:rsidR="0019270D">
        <w:rPr>
          <w:rStyle w:val="fnt0"/>
          <w:rFonts w:cs="Times New Roman"/>
          <w:szCs w:val="24"/>
        </w:rPr>
        <w:t xml:space="preserve"> </w:t>
      </w:r>
      <w:r w:rsidR="00833FFF">
        <w:rPr>
          <w:rStyle w:val="fnt0"/>
          <w:rFonts w:cs="Times New Roman"/>
          <w:szCs w:val="24"/>
        </w:rPr>
        <w:t xml:space="preserve">which </w:t>
      </w:r>
      <w:r w:rsidR="00457CF9">
        <w:rPr>
          <w:rStyle w:val="fnt0"/>
          <w:rFonts w:cs="Times New Roman"/>
          <w:szCs w:val="24"/>
        </w:rPr>
        <w:t xml:space="preserve">is </w:t>
      </w:r>
      <w:r w:rsidR="00DB0F5F">
        <w:rPr>
          <w:rStyle w:val="fnt0"/>
          <w:rFonts w:cs="Times New Roman"/>
          <w:szCs w:val="24"/>
        </w:rPr>
        <w:t>often the area of focus in classification problems</w:t>
      </w:r>
      <w:r w:rsidR="00FA11A8">
        <w:rPr>
          <w:rStyle w:val="fnt0"/>
          <w:rFonts w:cs="Times New Roman"/>
          <w:szCs w:val="24"/>
        </w:rPr>
        <w:t xml:space="preserve">.  </w:t>
      </w:r>
      <w:r w:rsidR="00047203">
        <w:rPr>
          <w:rStyle w:val="fnt0"/>
          <w:rFonts w:cs="Times New Roman"/>
          <w:szCs w:val="24"/>
        </w:rPr>
        <w:t xml:space="preserve">The </w:t>
      </w:r>
      <w:r w:rsidR="00A552AF">
        <w:rPr>
          <w:rStyle w:val="fnt0"/>
          <w:rFonts w:cs="Times New Roman"/>
          <w:szCs w:val="24"/>
        </w:rPr>
        <w:t xml:space="preserve">SVM using </w:t>
      </w:r>
      <w:r w:rsidR="00D370A8">
        <w:rPr>
          <w:rStyle w:val="fnt0"/>
          <w:rFonts w:cs="Times New Roman"/>
          <w:szCs w:val="24"/>
        </w:rPr>
        <w:lastRenderedPageBreak/>
        <w:t xml:space="preserve">the SMOTE </w:t>
      </w:r>
      <w:r w:rsidR="00047203">
        <w:rPr>
          <w:rStyle w:val="fnt0"/>
          <w:rFonts w:cs="Times New Roman"/>
          <w:szCs w:val="24"/>
        </w:rPr>
        <w:t>balancing technique</w:t>
      </w:r>
      <w:r w:rsidR="00177A37">
        <w:rPr>
          <w:rStyle w:val="fnt0"/>
          <w:rFonts w:cs="Times New Roman"/>
          <w:szCs w:val="24"/>
        </w:rPr>
        <w:t>s</w:t>
      </w:r>
      <w:r w:rsidR="00047203">
        <w:rPr>
          <w:rStyle w:val="fnt0"/>
          <w:rFonts w:cs="Times New Roman"/>
          <w:szCs w:val="24"/>
        </w:rPr>
        <w:t xml:space="preserve"> </w:t>
      </w:r>
      <w:r w:rsidR="005735EE">
        <w:rPr>
          <w:rStyle w:val="fnt0"/>
          <w:rFonts w:cs="Times New Roman"/>
          <w:szCs w:val="24"/>
        </w:rPr>
        <w:t xml:space="preserve">achieved the best </w:t>
      </w:r>
      <w:r w:rsidR="006256E5">
        <w:rPr>
          <w:rStyle w:val="fnt0"/>
          <w:rFonts w:cs="Times New Roman"/>
          <w:szCs w:val="24"/>
        </w:rPr>
        <w:t>performance with 90.24%</w:t>
      </w:r>
      <w:r w:rsidR="002F5727">
        <w:rPr>
          <w:rStyle w:val="fnt0"/>
          <w:rFonts w:cs="Times New Roman"/>
          <w:szCs w:val="24"/>
        </w:rPr>
        <w:t xml:space="preserve"> </w:t>
      </w:r>
      <w:r w:rsidR="005B3810">
        <w:rPr>
          <w:noProof/>
        </w:rPr>
        <mc:AlternateContent>
          <mc:Choice Requires="wps">
            <w:drawing>
              <wp:anchor distT="0" distB="0" distL="114300" distR="114300" simplePos="0" relativeHeight="251669504" behindDoc="0" locked="0" layoutInCell="1" allowOverlap="1" wp14:anchorId="4AFBEB6C" wp14:editId="5F42657F">
                <wp:simplePos x="0" y="0"/>
                <wp:positionH relativeFrom="column">
                  <wp:posOffset>2182495</wp:posOffset>
                </wp:positionH>
                <wp:positionV relativeFrom="paragraph">
                  <wp:posOffset>2907030</wp:posOffset>
                </wp:positionV>
                <wp:extent cx="3761740" cy="635"/>
                <wp:effectExtent l="0" t="0" r="0" b="8255"/>
                <wp:wrapNone/>
                <wp:docPr id="24" name="Text Box 24"/>
                <wp:cNvGraphicFramePr/>
                <a:graphic xmlns:a="http://schemas.openxmlformats.org/drawingml/2006/main">
                  <a:graphicData uri="http://schemas.microsoft.com/office/word/2010/wordprocessingShape">
                    <wps:wsp>
                      <wps:cNvSpPr txBox="1"/>
                      <wps:spPr>
                        <a:xfrm>
                          <a:off x="0" y="0"/>
                          <a:ext cx="3761740" cy="635"/>
                        </a:xfrm>
                        <a:prstGeom prst="rect">
                          <a:avLst/>
                        </a:prstGeom>
                        <a:solidFill>
                          <a:prstClr val="white"/>
                        </a:solidFill>
                        <a:ln>
                          <a:noFill/>
                        </a:ln>
                      </wps:spPr>
                      <wps:txbx>
                        <w:txbxContent>
                          <w:p w14:paraId="2209DD72" w14:textId="34180D68" w:rsidR="005B3810" w:rsidRPr="00D16DFB" w:rsidRDefault="005B3810" w:rsidP="005B3810">
                            <w:pPr>
                              <w:pStyle w:val="Caption"/>
                              <w:rPr>
                                <w:rFonts w:cs="Times New Roman"/>
                                <w:color w:val="000000"/>
                                <w:sz w:val="24"/>
                                <w:szCs w:val="24"/>
                                <w:shd w:val="clear" w:color="auto" w:fill="FFFFFF"/>
                              </w:rPr>
                            </w:pPr>
                            <w:r>
                              <w:t xml:space="preserve">Figure </w:t>
                            </w:r>
                            <w:r w:rsidR="00B8214E">
                              <w:fldChar w:fldCharType="begin"/>
                            </w:r>
                            <w:r w:rsidR="00B8214E">
                              <w:instrText xml:space="preserve"> SEQ Figure \* ARABIC </w:instrText>
                            </w:r>
                            <w:r w:rsidR="00B8214E">
                              <w:fldChar w:fldCharType="separate"/>
                            </w:r>
                            <w:r w:rsidR="00852FEE">
                              <w:rPr>
                                <w:noProof/>
                              </w:rPr>
                              <w:t>2</w:t>
                            </w:r>
                            <w:r w:rsidR="00B8214E">
                              <w:rPr>
                                <w:noProof/>
                              </w:rPr>
                              <w:fldChar w:fldCharType="end"/>
                            </w:r>
                            <w:r>
                              <w:t>. SAS code to generate an SVM model to predict student attrition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BEB6C" id="Text Box 24" o:spid="_x0000_s1029" type="#_x0000_t202" style="position:absolute;left:0;text-align:left;margin-left:171.85pt;margin-top:228.9pt;width:296.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4c3LgIAAGYEAAAOAAAAZHJzL2Uyb0RvYy54bWysVMFu2zAMvQ/YPwi6L07SLh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" stroked="f">
                <v:textbox style="mso-fit-shape-to-text:t" inset="0,0,0,0">
                  <w:txbxContent>
                    <w:p w14:paraId="2209DD72" w14:textId="34180D68" w:rsidR="005B3810" w:rsidRPr="00D16DFB" w:rsidRDefault="005B3810" w:rsidP="005B3810">
                      <w:pPr>
                        <w:pStyle w:val="Caption"/>
                        <w:rPr>
                          <w:rFonts w:cs="Times New Roman"/>
                          <w:color w:val="000000"/>
                          <w:sz w:val="24"/>
                          <w:szCs w:val="24"/>
                          <w:shd w:val="clear" w:color="auto" w:fill="FFFFFF"/>
                        </w:rPr>
                      </w:pPr>
                      <w:r>
                        <w:t xml:space="preserve">Figure </w:t>
                      </w:r>
                      <w:r w:rsidR="00B8214E">
                        <w:fldChar w:fldCharType="begin"/>
                      </w:r>
                      <w:r w:rsidR="00B8214E">
                        <w:instrText xml:space="preserve"> SEQ Figure \* ARABIC </w:instrText>
                      </w:r>
                      <w:r w:rsidR="00B8214E">
                        <w:fldChar w:fldCharType="separate"/>
                      </w:r>
                      <w:r w:rsidR="00852FEE">
                        <w:rPr>
                          <w:noProof/>
                        </w:rPr>
                        <w:t>2</w:t>
                      </w:r>
                      <w:r w:rsidR="00B8214E">
                        <w:rPr>
                          <w:noProof/>
                        </w:rPr>
                        <w:fldChar w:fldCharType="end"/>
                      </w:r>
                      <w:r>
                        <w:t>. SAS code to generate an SVM model to predict student attrition</w:t>
                      </w:r>
                    </w:p>
                  </w:txbxContent>
                </v:textbox>
              </v:shape>
            </w:pict>
          </mc:Fallback>
        </mc:AlternateContent>
      </w:r>
      <w:r w:rsidR="005B3810">
        <w:rPr>
          <w:rFonts w:cs="Times New Roman"/>
          <w:noProof/>
          <w:color w:val="000000"/>
          <w:szCs w:val="24"/>
          <w:shd w:val="clear" w:color="auto" w:fill="FFFFFF"/>
        </w:rPr>
        <w:drawing>
          <wp:anchor distT="0" distB="0" distL="114300" distR="114300" simplePos="0" relativeHeight="251667456" behindDoc="1" locked="0" layoutInCell="1" allowOverlap="1" wp14:anchorId="07BFC7C0" wp14:editId="113C92C1">
            <wp:simplePos x="0" y="0"/>
            <wp:positionH relativeFrom="column">
              <wp:posOffset>2181225</wp:posOffset>
            </wp:positionH>
            <wp:positionV relativeFrom="paragraph">
              <wp:posOffset>348615</wp:posOffset>
            </wp:positionV>
            <wp:extent cx="3761740" cy="2499995"/>
            <wp:effectExtent l="0" t="0" r="0" b="0"/>
            <wp:wrapTight wrapText="bothSides">
              <wp:wrapPolygon edited="0">
                <wp:start x="0" y="0"/>
                <wp:lineTo x="0" y="21397"/>
                <wp:lineTo x="21440" y="21397"/>
                <wp:lineTo x="21440" y="0"/>
                <wp:lineTo x="0" y="0"/>
              </wp:wrapPolygon>
            </wp:wrapTight>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d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61740" cy="2499995"/>
                    </a:xfrm>
                    <a:prstGeom prst="rect">
                      <a:avLst/>
                    </a:prstGeom>
                  </pic:spPr>
                </pic:pic>
              </a:graphicData>
            </a:graphic>
            <wp14:sizeRelH relativeFrom="page">
              <wp14:pctWidth>0</wp14:pctWidth>
            </wp14:sizeRelH>
            <wp14:sizeRelV relativeFrom="page">
              <wp14:pctHeight>0</wp14:pctHeight>
            </wp14:sizeRelV>
          </wp:anchor>
        </w:drawing>
      </w:r>
      <w:r w:rsidR="002F5727">
        <w:rPr>
          <w:rStyle w:val="fnt0"/>
          <w:rFonts w:cs="Times New Roman"/>
          <w:szCs w:val="24"/>
        </w:rPr>
        <w:t>predictive accuracy on the minority class</w:t>
      </w:r>
      <w:r w:rsidR="00D8167C">
        <w:rPr>
          <w:rStyle w:val="fnt0"/>
          <w:rFonts w:cs="Times New Roman"/>
          <w:szCs w:val="24"/>
        </w:rPr>
        <w:t xml:space="preserve">.  </w:t>
      </w:r>
      <w:r w:rsidR="00C07AD4">
        <w:rPr>
          <w:rStyle w:val="fnt0"/>
          <w:rFonts w:cs="Times New Roman"/>
          <w:szCs w:val="24"/>
        </w:rPr>
        <w:t xml:space="preserve">The study also </w:t>
      </w:r>
      <w:r w:rsidR="003F0674">
        <w:rPr>
          <w:rStyle w:val="fnt0"/>
          <w:rFonts w:cs="Times New Roman"/>
          <w:szCs w:val="24"/>
        </w:rPr>
        <w:t xml:space="preserve">found the most important factors in predicting </w:t>
      </w:r>
      <w:r w:rsidR="00CB10E7">
        <w:rPr>
          <w:rStyle w:val="fnt0"/>
          <w:rFonts w:cs="Times New Roman"/>
          <w:szCs w:val="24"/>
        </w:rPr>
        <w:t>dropout rates</w:t>
      </w:r>
      <w:r w:rsidR="00830679">
        <w:rPr>
          <w:rStyle w:val="fnt0"/>
          <w:rFonts w:cs="Times New Roman"/>
          <w:szCs w:val="24"/>
        </w:rPr>
        <w:t xml:space="preserve">, the </w:t>
      </w:r>
      <w:r w:rsidR="00E578E8">
        <w:rPr>
          <w:rStyle w:val="fnt0"/>
          <w:rFonts w:cs="Times New Roman"/>
          <w:szCs w:val="24"/>
        </w:rPr>
        <w:t xml:space="preserve">most important of which was Fall GPA, followed by </w:t>
      </w:r>
      <w:r w:rsidR="00E17577">
        <w:rPr>
          <w:rStyle w:val="fnt0"/>
          <w:rFonts w:cs="Times New Roman"/>
          <w:szCs w:val="24"/>
        </w:rPr>
        <w:t xml:space="preserve">the number of credit hours </w:t>
      </w:r>
      <w:r w:rsidR="00281A5E">
        <w:rPr>
          <w:rStyle w:val="fnt0"/>
          <w:rFonts w:cs="Times New Roman"/>
          <w:szCs w:val="24"/>
        </w:rPr>
        <w:t xml:space="preserve">earned compared to </w:t>
      </w:r>
      <w:r w:rsidR="00B76979">
        <w:rPr>
          <w:rStyle w:val="fnt0"/>
          <w:rFonts w:cs="Times New Roman"/>
          <w:szCs w:val="24"/>
        </w:rPr>
        <w:t>credit hours</w:t>
      </w:r>
      <w:r w:rsidR="00281A5E">
        <w:rPr>
          <w:rStyle w:val="fnt0"/>
          <w:rFonts w:cs="Times New Roman"/>
          <w:szCs w:val="24"/>
        </w:rPr>
        <w:t xml:space="preserve"> registered, </w:t>
      </w:r>
      <w:r w:rsidR="00DA4C07">
        <w:rPr>
          <w:rStyle w:val="fnt0"/>
          <w:rFonts w:cs="Times New Roman"/>
          <w:szCs w:val="24"/>
        </w:rPr>
        <w:t>followed</w:t>
      </w:r>
      <w:r w:rsidR="00ED4248">
        <w:rPr>
          <w:rStyle w:val="fnt0"/>
          <w:rFonts w:cs="Times New Roman"/>
          <w:szCs w:val="24"/>
        </w:rPr>
        <w:t xml:space="preserve"> by </w:t>
      </w:r>
      <w:r w:rsidR="00CC1A7F">
        <w:rPr>
          <w:rStyle w:val="fnt0"/>
          <w:rFonts w:cs="Times New Roman"/>
          <w:szCs w:val="24"/>
        </w:rPr>
        <w:t xml:space="preserve">spring scholarship status.  </w:t>
      </w:r>
      <w:r w:rsidR="00C545B8">
        <w:rPr>
          <w:rStyle w:val="fnt0"/>
          <w:rFonts w:cs="Times New Roman"/>
          <w:szCs w:val="24"/>
        </w:rPr>
        <w:t>Figure 2</w:t>
      </w:r>
      <w:r w:rsidR="00526B63">
        <w:rPr>
          <w:rStyle w:val="fnt0"/>
          <w:rFonts w:cs="Times New Roman"/>
          <w:szCs w:val="24"/>
        </w:rPr>
        <w:t xml:space="preserve"> </w:t>
      </w:r>
      <w:r w:rsidR="00965974">
        <w:rPr>
          <w:rStyle w:val="fnt0"/>
          <w:rFonts w:cs="Times New Roman"/>
          <w:szCs w:val="24"/>
        </w:rPr>
        <w:t>shows the</w:t>
      </w:r>
      <w:r w:rsidR="00C545B8">
        <w:rPr>
          <w:rStyle w:val="fnt0"/>
          <w:rFonts w:cs="Times New Roman"/>
          <w:szCs w:val="24"/>
        </w:rPr>
        <w:t xml:space="preserve"> SAS </w:t>
      </w:r>
      <w:r w:rsidR="00EF2AE9">
        <w:rPr>
          <w:rStyle w:val="fnt0"/>
          <w:rFonts w:cs="Times New Roman"/>
          <w:szCs w:val="24"/>
        </w:rPr>
        <w:t xml:space="preserve">code </w:t>
      </w:r>
      <w:r w:rsidR="00C545B8">
        <w:rPr>
          <w:rStyle w:val="fnt0"/>
          <w:rFonts w:cs="Times New Roman"/>
          <w:szCs w:val="24"/>
        </w:rPr>
        <w:t xml:space="preserve">to generate an SVM model </w:t>
      </w:r>
      <w:r w:rsidR="007C61CC">
        <w:rPr>
          <w:rStyle w:val="fnt0"/>
          <w:rFonts w:cs="Times New Roman"/>
          <w:szCs w:val="24"/>
        </w:rPr>
        <w:t>to predict student attrition.</w:t>
      </w:r>
      <w:r w:rsidR="006E5E8F">
        <w:rPr>
          <w:rStyle w:val="fnt0"/>
          <w:rFonts w:cs="Times New Roman"/>
          <w:szCs w:val="24"/>
        </w:rPr>
        <w:t xml:space="preserve">  T</w:t>
      </w:r>
      <w:r w:rsidR="00EF2AE9">
        <w:rPr>
          <w:rStyle w:val="fnt0"/>
          <w:rFonts w:cs="Times New Roman"/>
          <w:szCs w:val="24"/>
        </w:rPr>
        <w:t xml:space="preserve">he </w:t>
      </w:r>
      <w:r w:rsidR="00EE3ECB">
        <w:rPr>
          <w:rStyle w:val="fnt0"/>
          <w:rFonts w:cs="Times New Roman"/>
          <w:szCs w:val="24"/>
        </w:rPr>
        <w:t>script</w:t>
      </w:r>
      <w:r w:rsidR="00EF2AE9">
        <w:rPr>
          <w:rStyle w:val="fnt0"/>
          <w:rFonts w:cs="Times New Roman"/>
          <w:szCs w:val="24"/>
        </w:rPr>
        <w:t xml:space="preserve"> begins by </w:t>
      </w:r>
      <w:r w:rsidR="00526B63">
        <w:rPr>
          <w:rStyle w:val="fnt0"/>
          <w:rFonts w:cs="Times New Roman"/>
          <w:szCs w:val="24"/>
        </w:rPr>
        <w:t>c</w:t>
      </w:r>
      <w:r w:rsidR="006230F4">
        <w:rPr>
          <w:rStyle w:val="fnt0"/>
          <w:rFonts w:cs="Times New Roman"/>
          <w:szCs w:val="24"/>
        </w:rPr>
        <w:t xml:space="preserve">reating a </w:t>
      </w:r>
      <w:r w:rsidR="00391D40">
        <w:rPr>
          <w:rStyle w:val="fnt0"/>
          <w:rFonts w:cs="Times New Roman"/>
          <w:szCs w:val="24"/>
        </w:rPr>
        <w:t>connection</w:t>
      </w:r>
      <w:r w:rsidR="00D26554">
        <w:rPr>
          <w:rStyle w:val="fnt0"/>
          <w:rFonts w:cs="Times New Roman"/>
          <w:szCs w:val="24"/>
        </w:rPr>
        <w:t xml:space="preserve"> </w:t>
      </w:r>
      <w:r w:rsidR="00391D40">
        <w:rPr>
          <w:rStyle w:val="fnt0"/>
          <w:rFonts w:cs="Times New Roman"/>
          <w:szCs w:val="24"/>
        </w:rPr>
        <w:t>to</w:t>
      </w:r>
      <w:r w:rsidR="006230F4">
        <w:rPr>
          <w:rStyle w:val="fnt0"/>
          <w:rFonts w:cs="Times New Roman"/>
          <w:szCs w:val="24"/>
        </w:rPr>
        <w:t xml:space="preserve"> Cloud Analytic S</w:t>
      </w:r>
      <w:r w:rsidR="00DC02E3">
        <w:rPr>
          <w:rStyle w:val="fnt0"/>
          <w:rFonts w:cs="Times New Roman"/>
          <w:szCs w:val="24"/>
        </w:rPr>
        <w:t>ervices (CAS)</w:t>
      </w:r>
      <w:r w:rsidR="00076128">
        <w:rPr>
          <w:rStyle w:val="fnt0"/>
          <w:rFonts w:cs="Times New Roman"/>
          <w:szCs w:val="24"/>
        </w:rPr>
        <w:t xml:space="preserve"> </w:t>
      </w:r>
      <w:r w:rsidR="00076128" w:rsidRPr="00076128">
        <w:rPr>
          <w:rStyle w:val="fnt0"/>
          <w:rFonts w:cs="Times New Roman"/>
          <w:szCs w:val="24"/>
        </w:rPr>
        <w:t>(SAS Help Center: Example: Support Vector Machine, n.d.)</w:t>
      </w:r>
      <w:r w:rsidR="002C7F84">
        <w:rPr>
          <w:rStyle w:val="fnt0"/>
          <w:rFonts w:cs="Times New Roman"/>
          <w:szCs w:val="24"/>
        </w:rPr>
        <w:t xml:space="preserve">.  </w:t>
      </w:r>
      <w:r w:rsidR="00875CB8">
        <w:rPr>
          <w:rStyle w:val="fnt0"/>
          <w:rFonts w:cs="Times New Roman"/>
          <w:szCs w:val="24"/>
        </w:rPr>
        <w:t>On</w:t>
      </w:r>
      <w:r w:rsidR="00E3109D">
        <w:rPr>
          <w:rStyle w:val="fnt0"/>
          <w:rFonts w:cs="Times New Roman"/>
          <w:szCs w:val="24"/>
        </w:rPr>
        <w:t xml:space="preserve">ce </w:t>
      </w:r>
      <w:r w:rsidR="00DA3FB7">
        <w:rPr>
          <w:rStyle w:val="fnt0"/>
          <w:rFonts w:cs="Times New Roman"/>
          <w:szCs w:val="24"/>
        </w:rPr>
        <w:t xml:space="preserve">we </w:t>
      </w:r>
      <w:r w:rsidR="00875CB8">
        <w:rPr>
          <w:rStyle w:val="fnt0"/>
          <w:rFonts w:cs="Times New Roman"/>
          <w:szCs w:val="24"/>
        </w:rPr>
        <w:t xml:space="preserve">establish a connection and </w:t>
      </w:r>
      <w:r w:rsidR="00DA3FB7">
        <w:rPr>
          <w:rStyle w:val="fnt0"/>
          <w:rFonts w:cs="Times New Roman"/>
          <w:szCs w:val="24"/>
        </w:rPr>
        <w:t>load the data into a CAS table, the PROC CAS procedure</w:t>
      </w:r>
      <w:r w:rsidR="002C09E8">
        <w:rPr>
          <w:rStyle w:val="fnt0"/>
          <w:rFonts w:cs="Times New Roman"/>
          <w:szCs w:val="24"/>
        </w:rPr>
        <w:t xml:space="preserve"> </w:t>
      </w:r>
      <w:r w:rsidR="004B54B7">
        <w:rPr>
          <w:rStyle w:val="fnt0"/>
          <w:rFonts w:cs="Times New Roman"/>
          <w:szCs w:val="24"/>
        </w:rPr>
        <w:t>r</w:t>
      </w:r>
      <w:r w:rsidR="00AA57AD">
        <w:rPr>
          <w:rStyle w:val="fnt0"/>
          <w:rFonts w:cs="Times New Roman"/>
          <w:szCs w:val="24"/>
        </w:rPr>
        <w:t xml:space="preserve">uns the SVM algorithm on the student </w:t>
      </w:r>
      <w:r w:rsidR="0003168A">
        <w:rPr>
          <w:rStyle w:val="fnt0"/>
          <w:rFonts w:cs="Times New Roman"/>
          <w:szCs w:val="24"/>
        </w:rPr>
        <w:t>data set</w:t>
      </w:r>
      <w:r w:rsidR="001F32D0">
        <w:rPr>
          <w:rStyle w:val="fnt0"/>
          <w:rFonts w:cs="Times New Roman"/>
          <w:szCs w:val="24"/>
        </w:rPr>
        <w:t xml:space="preserve">.  </w:t>
      </w:r>
      <w:r w:rsidR="003734A5">
        <w:rPr>
          <w:rStyle w:val="fnt0"/>
          <w:rFonts w:cs="Times New Roman"/>
          <w:szCs w:val="24"/>
        </w:rPr>
        <w:t xml:space="preserve">The </w:t>
      </w:r>
      <w:r w:rsidR="000D4BE9">
        <w:rPr>
          <w:rStyle w:val="fnt0"/>
          <w:rFonts w:cs="Times New Roman"/>
          <w:szCs w:val="24"/>
        </w:rPr>
        <w:t>table parameter names the data set to be analyzed</w:t>
      </w:r>
      <w:r w:rsidR="003A3624">
        <w:rPr>
          <w:rStyle w:val="fnt0"/>
          <w:rFonts w:cs="Times New Roman"/>
          <w:szCs w:val="24"/>
        </w:rPr>
        <w:t>.  T</w:t>
      </w:r>
      <w:r w:rsidR="000D4BE9">
        <w:rPr>
          <w:rStyle w:val="fnt0"/>
          <w:rFonts w:cs="Times New Roman"/>
          <w:szCs w:val="24"/>
        </w:rPr>
        <w:t>he nominals parameter lists nominal</w:t>
      </w:r>
      <w:r w:rsidR="00D20BC4">
        <w:rPr>
          <w:rStyle w:val="fnt0"/>
          <w:rFonts w:cs="Times New Roman"/>
          <w:szCs w:val="24"/>
        </w:rPr>
        <w:t xml:space="preserve"> </w:t>
      </w:r>
      <w:r w:rsidR="00654C73">
        <w:rPr>
          <w:rStyle w:val="fnt0"/>
          <w:rFonts w:cs="Times New Roman"/>
          <w:szCs w:val="24"/>
        </w:rPr>
        <w:t>values along with the output variable</w:t>
      </w:r>
      <w:r w:rsidR="003A3624">
        <w:rPr>
          <w:rStyle w:val="fnt0"/>
          <w:rFonts w:cs="Times New Roman"/>
          <w:szCs w:val="24"/>
        </w:rPr>
        <w:t xml:space="preserve">.  The inputs </w:t>
      </w:r>
      <w:r w:rsidR="00956E95">
        <w:rPr>
          <w:rStyle w:val="fnt0"/>
          <w:rFonts w:cs="Times New Roman"/>
          <w:szCs w:val="24"/>
        </w:rPr>
        <w:t>param</w:t>
      </w:r>
      <w:r w:rsidR="00CA7808">
        <w:rPr>
          <w:rStyle w:val="fnt0"/>
          <w:rFonts w:cs="Times New Roman"/>
          <w:szCs w:val="24"/>
        </w:rPr>
        <w:t>eter</w:t>
      </w:r>
      <w:r w:rsidR="003A3624">
        <w:rPr>
          <w:rStyle w:val="fnt0"/>
          <w:rFonts w:cs="Times New Roman"/>
          <w:szCs w:val="24"/>
        </w:rPr>
        <w:t xml:space="preserve"> </w:t>
      </w:r>
      <w:r w:rsidR="00DB2161">
        <w:rPr>
          <w:rStyle w:val="fnt0"/>
          <w:rFonts w:cs="Times New Roman"/>
          <w:szCs w:val="24"/>
        </w:rPr>
        <w:t xml:space="preserve">lists all </w:t>
      </w:r>
      <w:r w:rsidR="009D1A97">
        <w:rPr>
          <w:rStyle w:val="fnt0"/>
          <w:rFonts w:cs="Times New Roman"/>
          <w:szCs w:val="24"/>
        </w:rPr>
        <w:t xml:space="preserve">independent variables of </w:t>
      </w:r>
      <w:r w:rsidR="00A20EB4">
        <w:rPr>
          <w:rStyle w:val="fnt0"/>
          <w:rFonts w:cs="Times New Roman"/>
          <w:szCs w:val="24"/>
        </w:rPr>
        <w:t>all data types</w:t>
      </w:r>
      <w:r w:rsidR="009D1A97">
        <w:rPr>
          <w:rStyle w:val="fnt0"/>
          <w:rFonts w:cs="Times New Roman"/>
          <w:szCs w:val="24"/>
        </w:rPr>
        <w:t xml:space="preserve">.  </w:t>
      </w:r>
      <w:r w:rsidR="00A3197B">
        <w:rPr>
          <w:rStyle w:val="fnt0"/>
          <w:rFonts w:cs="Times New Roman"/>
          <w:szCs w:val="24"/>
        </w:rPr>
        <w:t>Lastly, the target</w:t>
      </w:r>
      <w:r w:rsidR="009B6855">
        <w:rPr>
          <w:rStyle w:val="fnt0"/>
          <w:rFonts w:cs="Times New Roman"/>
          <w:szCs w:val="24"/>
        </w:rPr>
        <w:t xml:space="preserve"> parameter </w:t>
      </w:r>
      <w:r w:rsidR="00D51F18">
        <w:rPr>
          <w:rStyle w:val="fnt0"/>
          <w:rFonts w:cs="Times New Roman"/>
          <w:szCs w:val="24"/>
        </w:rPr>
        <w:t>specifies the dependent variable</w:t>
      </w:r>
      <w:r w:rsidR="009F6BDE">
        <w:rPr>
          <w:rStyle w:val="fnt0"/>
          <w:rFonts w:cs="Times New Roman"/>
          <w:szCs w:val="24"/>
        </w:rPr>
        <w:t xml:space="preserve"> (e.g., “enrollment_status”</w:t>
      </w:r>
      <w:r w:rsidR="00643243">
        <w:rPr>
          <w:rStyle w:val="fnt0"/>
          <w:rFonts w:cs="Times New Roman"/>
          <w:szCs w:val="24"/>
        </w:rPr>
        <w:t>)</w:t>
      </w:r>
      <w:r w:rsidR="00295A5B">
        <w:rPr>
          <w:rStyle w:val="fnt0"/>
          <w:rFonts w:cs="Times New Roman"/>
          <w:szCs w:val="24"/>
        </w:rPr>
        <w:t xml:space="preserve"> </w:t>
      </w:r>
      <w:r w:rsidR="00295A5B" w:rsidRPr="00295A5B">
        <w:rPr>
          <w:rStyle w:val="fnt0"/>
          <w:rFonts w:cs="Times New Roman"/>
          <w:szCs w:val="24"/>
        </w:rPr>
        <w:t>(SAS Help Center: Support Vector Machine Action Set, n.d.)</w:t>
      </w:r>
      <w:r w:rsidR="00643243">
        <w:rPr>
          <w:rStyle w:val="fnt0"/>
          <w:rFonts w:cs="Times New Roman"/>
          <w:szCs w:val="24"/>
        </w:rPr>
        <w:t>.</w:t>
      </w:r>
      <w:r w:rsidR="00F82578">
        <w:rPr>
          <w:rStyle w:val="fnt0"/>
          <w:rFonts w:cs="Times New Roman"/>
          <w:szCs w:val="24"/>
        </w:rPr>
        <w:t xml:space="preserve">  </w:t>
      </w:r>
      <w:r w:rsidR="009245AB">
        <w:rPr>
          <w:rStyle w:val="fnt0"/>
          <w:rFonts w:cs="Times New Roman"/>
          <w:szCs w:val="24"/>
        </w:rPr>
        <w:t xml:space="preserve">Because </w:t>
      </w:r>
      <w:r w:rsidR="00CE44E7">
        <w:rPr>
          <w:rStyle w:val="fnt0"/>
          <w:rFonts w:cs="Times New Roman"/>
          <w:szCs w:val="24"/>
        </w:rPr>
        <w:t xml:space="preserve">the SVMSMOTE </w:t>
      </w:r>
      <w:r w:rsidR="003F6783">
        <w:rPr>
          <w:rStyle w:val="fnt0"/>
          <w:rFonts w:cs="Times New Roman"/>
          <w:szCs w:val="24"/>
        </w:rPr>
        <w:t>ranked</w:t>
      </w:r>
      <w:r w:rsidR="00184675">
        <w:rPr>
          <w:rStyle w:val="fnt0"/>
          <w:rFonts w:cs="Times New Roman"/>
          <w:szCs w:val="24"/>
        </w:rPr>
        <w:t xml:space="preserve"> highest</w:t>
      </w:r>
      <w:r w:rsidR="003F6783">
        <w:rPr>
          <w:rStyle w:val="fnt0"/>
          <w:rFonts w:cs="Times New Roman"/>
          <w:szCs w:val="24"/>
        </w:rPr>
        <w:t xml:space="preserve"> in</w:t>
      </w:r>
      <w:r w:rsidR="00184675">
        <w:rPr>
          <w:rStyle w:val="fnt0"/>
          <w:rFonts w:cs="Times New Roman"/>
          <w:szCs w:val="24"/>
        </w:rPr>
        <w:t xml:space="preserve"> predictive accuracy (</w:t>
      </w:r>
      <w:r w:rsidR="00F41C41">
        <w:rPr>
          <w:rStyle w:val="fnt0"/>
          <w:rFonts w:cs="Times New Roman"/>
          <w:szCs w:val="24"/>
        </w:rPr>
        <w:t>0.902) and specificity (0.958)</w:t>
      </w:r>
      <w:r w:rsidR="008B00DA">
        <w:rPr>
          <w:rStyle w:val="fnt0"/>
          <w:rFonts w:cs="Times New Roman"/>
          <w:szCs w:val="24"/>
        </w:rPr>
        <w:t xml:space="preserve">, </w:t>
      </w:r>
      <w:r w:rsidR="002D7EB7">
        <w:rPr>
          <w:rStyle w:val="fnt0"/>
          <w:rFonts w:cs="Times New Roman"/>
          <w:szCs w:val="24"/>
        </w:rPr>
        <w:t xml:space="preserve">I </w:t>
      </w:r>
      <w:r w:rsidR="008B01D3">
        <w:rPr>
          <w:rStyle w:val="fnt0"/>
          <w:rFonts w:cs="Times New Roman"/>
          <w:szCs w:val="24"/>
        </w:rPr>
        <w:t xml:space="preserve">recommend </w:t>
      </w:r>
      <w:r w:rsidR="002B32A5">
        <w:rPr>
          <w:rStyle w:val="fnt0"/>
          <w:rFonts w:cs="Times New Roman"/>
          <w:szCs w:val="24"/>
        </w:rPr>
        <w:t>implementing this model to predict student attrition.</w:t>
      </w:r>
    </w:p>
    <w:p w14:paraId="6D1ED011" w14:textId="07ED6398" w:rsidR="00433AF4" w:rsidRPr="00433AF4" w:rsidRDefault="00433AF4" w:rsidP="00433AF4">
      <w:pPr>
        <w:spacing w:line="480" w:lineRule="auto"/>
        <w:rPr>
          <w:rStyle w:val="fnt0"/>
          <w:rFonts w:cs="Times New Roman"/>
          <w:b/>
          <w:bCs/>
          <w:szCs w:val="24"/>
        </w:rPr>
      </w:pPr>
      <w:r w:rsidRPr="00433AF4">
        <w:rPr>
          <w:rStyle w:val="fnt0"/>
          <w:rFonts w:cs="Times New Roman"/>
          <w:b/>
          <w:bCs/>
          <w:szCs w:val="24"/>
        </w:rPr>
        <w:t>Secure and Real-Time Data Access</w:t>
      </w:r>
    </w:p>
    <w:p w14:paraId="1EE1A4EE" w14:textId="28F65B78" w:rsidR="00EE1F2A" w:rsidRPr="00EA7EBA" w:rsidRDefault="00224800" w:rsidP="00EA7EBA">
      <w:pPr>
        <w:spacing w:line="480" w:lineRule="auto"/>
        <w:ind w:firstLine="720"/>
        <w:rPr>
          <w:rFonts w:cs="Times New Roman"/>
          <w:color w:val="000000"/>
          <w:szCs w:val="24"/>
          <w:shd w:val="clear" w:color="auto" w:fill="FFFFFF"/>
        </w:rPr>
      </w:pPr>
      <w:r>
        <w:rPr>
          <w:rStyle w:val="fnt0"/>
          <w:rFonts w:cs="Times New Roman"/>
          <w:szCs w:val="24"/>
        </w:rPr>
        <w:t xml:space="preserve">The system </w:t>
      </w:r>
      <w:r w:rsidR="00A56C91">
        <w:rPr>
          <w:rStyle w:val="fnt0"/>
          <w:rFonts w:cs="Times New Roman"/>
          <w:szCs w:val="24"/>
        </w:rPr>
        <w:t xml:space="preserve">must </w:t>
      </w:r>
      <w:r w:rsidR="00627D65">
        <w:rPr>
          <w:rStyle w:val="fnt0"/>
          <w:rFonts w:cs="Times New Roman"/>
          <w:szCs w:val="24"/>
        </w:rPr>
        <w:t xml:space="preserve">furnish real-time </w:t>
      </w:r>
      <w:r w:rsidR="00484FA1">
        <w:rPr>
          <w:rStyle w:val="fnt0"/>
          <w:rFonts w:cs="Times New Roman"/>
          <w:szCs w:val="24"/>
        </w:rPr>
        <w:t xml:space="preserve">responses to ad hoc analytical queries.  </w:t>
      </w:r>
      <w:r w:rsidR="00B7003E">
        <w:rPr>
          <w:rStyle w:val="fnt0"/>
          <w:rFonts w:cs="Times New Roman"/>
          <w:szCs w:val="24"/>
        </w:rPr>
        <w:t xml:space="preserve">With real-time data warehousing, </w:t>
      </w:r>
      <w:r w:rsidR="00A36D09">
        <w:rPr>
          <w:rStyle w:val="fnt0"/>
          <w:rFonts w:cs="Times New Roman"/>
          <w:szCs w:val="24"/>
        </w:rPr>
        <w:t xml:space="preserve">the information in the DW is never more than a </w:t>
      </w:r>
      <w:r w:rsidR="00DB625B">
        <w:rPr>
          <w:rStyle w:val="fnt0"/>
          <w:rFonts w:cs="Times New Roman"/>
          <w:szCs w:val="24"/>
        </w:rPr>
        <w:t xml:space="preserve">few seconds old.  </w:t>
      </w:r>
      <w:r w:rsidR="00DF7EB9">
        <w:rPr>
          <w:rStyle w:val="fnt0"/>
          <w:rFonts w:cs="Times New Roman"/>
          <w:szCs w:val="24"/>
        </w:rPr>
        <w:t xml:space="preserve">Real-time data warehousing </w:t>
      </w:r>
      <w:r w:rsidR="009E3152">
        <w:rPr>
          <w:rStyle w:val="fnt0"/>
          <w:rFonts w:cs="Times New Roman"/>
          <w:szCs w:val="24"/>
        </w:rPr>
        <w:t xml:space="preserve">empowers </w:t>
      </w:r>
      <w:r w:rsidR="00DF7EB9">
        <w:rPr>
          <w:rStyle w:val="fnt0"/>
          <w:rFonts w:cs="Times New Roman"/>
          <w:szCs w:val="24"/>
        </w:rPr>
        <w:t>the u</w:t>
      </w:r>
      <w:r w:rsidR="005623C0">
        <w:rPr>
          <w:rStyle w:val="fnt0"/>
          <w:rFonts w:cs="Times New Roman"/>
          <w:szCs w:val="24"/>
        </w:rPr>
        <w:t xml:space="preserve">niversity by enabling executives </w:t>
      </w:r>
      <w:r w:rsidR="001F128D">
        <w:rPr>
          <w:rStyle w:val="fnt0"/>
          <w:rFonts w:cs="Times New Roman"/>
          <w:szCs w:val="24"/>
        </w:rPr>
        <w:t xml:space="preserve">to take advantage of </w:t>
      </w:r>
      <w:r w:rsidR="001F128D">
        <w:rPr>
          <w:rStyle w:val="fnt0"/>
          <w:rFonts w:cs="Times New Roman"/>
          <w:szCs w:val="24"/>
        </w:rPr>
        <w:lastRenderedPageBreak/>
        <w:t>opportunities before competitors</w:t>
      </w:r>
      <w:r w:rsidR="00921520">
        <w:rPr>
          <w:rStyle w:val="fnt0"/>
          <w:rFonts w:cs="Times New Roman"/>
          <w:szCs w:val="24"/>
        </w:rPr>
        <w:t xml:space="preserve">.  </w:t>
      </w:r>
      <w:r w:rsidR="00EA0EBF">
        <w:rPr>
          <w:rStyle w:val="fnt0"/>
          <w:rFonts w:cs="Times New Roman"/>
          <w:szCs w:val="24"/>
        </w:rPr>
        <w:t>Moreover, faculty</w:t>
      </w:r>
      <w:r w:rsidR="00C258ED">
        <w:rPr>
          <w:rStyle w:val="fnt0"/>
          <w:rFonts w:cs="Times New Roman"/>
          <w:szCs w:val="24"/>
        </w:rPr>
        <w:t xml:space="preserve"> can identify student</w:t>
      </w:r>
      <w:r w:rsidR="00FF199C">
        <w:rPr>
          <w:rStyle w:val="fnt0"/>
          <w:rFonts w:cs="Times New Roman"/>
          <w:szCs w:val="24"/>
        </w:rPr>
        <w:t>s more likely to withdrawal sooner</w:t>
      </w:r>
      <w:r w:rsidR="000716C1">
        <w:rPr>
          <w:rStyle w:val="fnt0"/>
          <w:rFonts w:cs="Times New Roman"/>
          <w:szCs w:val="24"/>
        </w:rPr>
        <w:t xml:space="preserve"> and </w:t>
      </w:r>
      <w:r w:rsidR="00EA7EBA">
        <w:rPr>
          <w:rStyle w:val="fnt0"/>
          <w:rFonts w:cs="Times New Roman"/>
          <w:szCs w:val="24"/>
        </w:rPr>
        <w:t xml:space="preserve">intervene more quickly to increase retention </w:t>
      </w:r>
      <w:r w:rsidR="00562542">
        <w:rPr>
          <w:rStyle w:val="fnt0"/>
          <w:rFonts w:cs="Times New Roman"/>
          <w:szCs w:val="24"/>
        </w:rPr>
        <w:t xml:space="preserve">rates </w:t>
      </w:r>
      <w:r w:rsidR="00EA7EBA">
        <w:rPr>
          <w:rStyle w:val="fnt0"/>
          <w:rFonts w:cs="Times New Roman"/>
          <w:szCs w:val="24"/>
        </w:rPr>
        <w:t xml:space="preserve">and reduce costs.  </w:t>
      </w:r>
      <w:r w:rsidR="00E457D2">
        <w:rPr>
          <w:rStyle w:val="fnt0"/>
          <w:rFonts w:cs="Times New Roman"/>
          <w:szCs w:val="24"/>
        </w:rPr>
        <w:t xml:space="preserve">Oliver (2013) </w:t>
      </w:r>
      <w:r w:rsidR="00554335">
        <w:rPr>
          <w:rStyle w:val="fnt0"/>
          <w:rFonts w:cs="Times New Roman"/>
          <w:szCs w:val="24"/>
        </w:rPr>
        <w:t xml:space="preserve">describes the </w:t>
      </w:r>
      <w:r w:rsidR="00E51FAD">
        <w:rPr>
          <w:rStyle w:val="fnt0"/>
          <w:rFonts w:cs="Times New Roman"/>
          <w:szCs w:val="24"/>
        </w:rPr>
        <w:t xml:space="preserve">event-and-action data warehouse architecture, </w:t>
      </w:r>
      <w:r w:rsidR="00BD65DA">
        <w:rPr>
          <w:rStyle w:val="fnt0"/>
          <w:rFonts w:cs="Times New Roman"/>
          <w:szCs w:val="24"/>
        </w:rPr>
        <w:t xml:space="preserve">capable of near </w:t>
      </w:r>
      <w:r w:rsidR="004D4CD0">
        <w:rPr>
          <w:rStyle w:val="fnt0"/>
          <w:rFonts w:cs="Times New Roman"/>
          <w:szCs w:val="24"/>
        </w:rPr>
        <w:t xml:space="preserve">real-time data warehousing with </w:t>
      </w:r>
      <w:r w:rsidR="00B76284">
        <w:rPr>
          <w:rStyle w:val="fnt0"/>
          <w:rFonts w:cs="Times New Roman"/>
          <w:szCs w:val="24"/>
        </w:rPr>
        <w:t xml:space="preserve">data </w:t>
      </w:r>
      <w:r w:rsidR="004D4CD0">
        <w:rPr>
          <w:rStyle w:val="fnt0"/>
          <w:rFonts w:cs="Times New Roman"/>
          <w:szCs w:val="24"/>
        </w:rPr>
        <w:t xml:space="preserve">latency </w:t>
      </w:r>
      <w:r w:rsidR="00E25381">
        <w:rPr>
          <w:rStyle w:val="fnt0"/>
          <w:rFonts w:cs="Times New Roman"/>
          <w:szCs w:val="24"/>
        </w:rPr>
        <w:t>measured in seconds</w:t>
      </w:r>
      <w:r w:rsidR="009865FF">
        <w:rPr>
          <w:rStyle w:val="fnt0"/>
          <w:rFonts w:cs="Times New Roman"/>
          <w:szCs w:val="24"/>
        </w:rPr>
        <w:t xml:space="preserve">.  </w:t>
      </w:r>
      <w:r w:rsidR="002645AB">
        <w:rPr>
          <w:rStyle w:val="fnt0"/>
          <w:rFonts w:cs="Times New Roman"/>
          <w:szCs w:val="24"/>
        </w:rPr>
        <w:t>F</w:t>
      </w:r>
      <w:r w:rsidR="005032D9">
        <w:rPr>
          <w:rStyle w:val="fnt0"/>
          <w:rFonts w:cs="Times New Roman"/>
          <w:szCs w:val="24"/>
        </w:rPr>
        <w:t xml:space="preserve">or organizations reliant on legacy systems, </w:t>
      </w:r>
      <w:r w:rsidR="00CB042C">
        <w:rPr>
          <w:rStyle w:val="fnt0"/>
          <w:rFonts w:cs="Times New Roman"/>
          <w:szCs w:val="24"/>
        </w:rPr>
        <w:t xml:space="preserve">the architecture provides </w:t>
      </w:r>
      <w:r w:rsidR="00C5740A">
        <w:rPr>
          <w:rStyle w:val="fnt0"/>
          <w:rFonts w:cs="Times New Roman"/>
          <w:szCs w:val="24"/>
        </w:rPr>
        <w:t xml:space="preserve">four key benefits, namely </w:t>
      </w:r>
      <w:r w:rsidR="008C4C5F">
        <w:rPr>
          <w:rStyle w:val="fnt0"/>
          <w:rFonts w:cs="Times New Roman"/>
          <w:szCs w:val="24"/>
        </w:rPr>
        <w:t xml:space="preserve">(a) </w:t>
      </w:r>
      <w:r w:rsidR="008C4C5F" w:rsidRPr="00155202">
        <w:rPr>
          <w:rStyle w:val="fnt0"/>
          <w:rFonts w:cs="Times New Roman"/>
          <w:b/>
          <w:bCs/>
          <w:szCs w:val="24"/>
        </w:rPr>
        <w:t>timely BI</w:t>
      </w:r>
      <w:r w:rsidR="00B20A0C">
        <w:rPr>
          <w:rStyle w:val="fnt0"/>
          <w:rFonts w:cs="Times New Roman"/>
          <w:szCs w:val="24"/>
        </w:rPr>
        <w:t xml:space="preserve"> because the DW </w:t>
      </w:r>
      <w:r w:rsidR="00EB1479">
        <w:rPr>
          <w:rStyle w:val="fnt0"/>
          <w:rFonts w:cs="Times New Roman"/>
          <w:szCs w:val="24"/>
        </w:rPr>
        <w:t>provides real-time information for key decisions</w:t>
      </w:r>
      <w:r w:rsidR="00155202">
        <w:rPr>
          <w:rStyle w:val="fnt0"/>
          <w:rFonts w:cs="Times New Roman"/>
          <w:szCs w:val="24"/>
        </w:rPr>
        <w:t>,</w:t>
      </w:r>
      <w:r w:rsidR="00EB1479">
        <w:rPr>
          <w:rStyle w:val="fnt0"/>
          <w:rFonts w:cs="Times New Roman"/>
          <w:szCs w:val="24"/>
        </w:rPr>
        <w:t xml:space="preserve"> (b) </w:t>
      </w:r>
      <w:r w:rsidR="008F107A" w:rsidRPr="00155202">
        <w:rPr>
          <w:rStyle w:val="fnt0"/>
          <w:rFonts w:cs="Times New Roman"/>
          <w:b/>
          <w:bCs/>
          <w:szCs w:val="24"/>
        </w:rPr>
        <w:t>effi</w:t>
      </w:r>
      <w:r w:rsidR="007339B6">
        <w:rPr>
          <w:rStyle w:val="fnt0"/>
          <w:rFonts w:cs="Times New Roman"/>
          <w:b/>
          <w:bCs/>
          <w:szCs w:val="24"/>
        </w:rPr>
        <w:t>c</w:t>
      </w:r>
      <w:r w:rsidR="008F107A" w:rsidRPr="00155202">
        <w:rPr>
          <w:rStyle w:val="fnt0"/>
          <w:rFonts w:cs="Times New Roman"/>
          <w:b/>
          <w:bCs/>
          <w:szCs w:val="24"/>
        </w:rPr>
        <w:t>ienc</w:t>
      </w:r>
      <w:r w:rsidR="00012C5F" w:rsidRPr="00155202">
        <w:rPr>
          <w:rStyle w:val="fnt0"/>
          <w:rFonts w:cs="Times New Roman"/>
          <w:b/>
          <w:bCs/>
          <w:szCs w:val="24"/>
        </w:rPr>
        <w:t>y</w:t>
      </w:r>
      <w:r w:rsidR="00012C5F">
        <w:rPr>
          <w:rStyle w:val="fnt0"/>
          <w:rFonts w:cs="Times New Roman"/>
          <w:szCs w:val="24"/>
        </w:rPr>
        <w:t xml:space="preserve"> because the architecture is easy to implement and understand, (c)</w:t>
      </w:r>
      <w:r w:rsidR="00B80BD3">
        <w:rPr>
          <w:rStyle w:val="fnt0"/>
          <w:rFonts w:cs="Times New Roman"/>
          <w:szCs w:val="24"/>
        </w:rPr>
        <w:t xml:space="preserve"> </w:t>
      </w:r>
      <w:r w:rsidR="00396EA9">
        <w:rPr>
          <w:rStyle w:val="fnt0"/>
          <w:rFonts w:cs="Times New Roman"/>
          <w:b/>
          <w:bCs/>
          <w:szCs w:val="24"/>
        </w:rPr>
        <w:t xml:space="preserve">reduced risk </w:t>
      </w:r>
      <w:r w:rsidR="00396EA9">
        <w:rPr>
          <w:rStyle w:val="fnt0"/>
          <w:rFonts w:cs="Times New Roman"/>
          <w:szCs w:val="24"/>
        </w:rPr>
        <w:t xml:space="preserve">because no </w:t>
      </w:r>
      <w:r w:rsidR="00B531B1">
        <w:rPr>
          <w:rStyle w:val="fnt0"/>
          <w:rFonts w:cs="Times New Roman"/>
          <w:szCs w:val="24"/>
        </w:rPr>
        <w:t>legacy application code changes are required</w:t>
      </w:r>
      <w:r w:rsidR="005D58AB">
        <w:rPr>
          <w:rStyle w:val="fnt0"/>
          <w:rFonts w:cs="Times New Roman"/>
          <w:szCs w:val="24"/>
        </w:rPr>
        <w:t xml:space="preserve">, and (d) </w:t>
      </w:r>
      <w:r w:rsidR="005D58AB">
        <w:rPr>
          <w:rStyle w:val="fnt0"/>
          <w:rFonts w:cs="Times New Roman"/>
          <w:b/>
          <w:bCs/>
          <w:szCs w:val="24"/>
        </w:rPr>
        <w:t xml:space="preserve">performance </w:t>
      </w:r>
      <w:r w:rsidR="007914DF">
        <w:rPr>
          <w:rStyle w:val="fnt0"/>
          <w:rFonts w:cs="Times New Roman"/>
          <w:szCs w:val="24"/>
        </w:rPr>
        <w:t xml:space="preserve">because there is minimal impact on operation performance.  </w:t>
      </w:r>
      <w:r w:rsidR="00074996">
        <w:rPr>
          <w:rStyle w:val="fnt0"/>
          <w:rFonts w:cs="Times New Roman"/>
          <w:szCs w:val="24"/>
        </w:rPr>
        <w:t>E</w:t>
      </w:r>
      <w:r w:rsidR="00934BF8">
        <w:rPr>
          <w:rStyle w:val="fnt0"/>
          <w:rFonts w:cs="Times New Roman"/>
          <w:szCs w:val="24"/>
        </w:rPr>
        <w:t>vent-and-action architecture is composed of three key components</w:t>
      </w:r>
      <w:r w:rsidR="008376B0">
        <w:rPr>
          <w:rStyle w:val="fnt0"/>
          <w:rFonts w:cs="Times New Roman"/>
          <w:szCs w:val="24"/>
        </w:rPr>
        <w:t xml:space="preserve">, </w:t>
      </w:r>
      <w:r w:rsidR="00BA1062">
        <w:rPr>
          <w:rStyle w:val="fnt0"/>
          <w:rFonts w:cs="Times New Roman"/>
          <w:szCs w:val="24"/>
        </w:rPr>
        <w:t xml:space="preserve">(a) </w:t>
      </w:r>
      <w:r w:rsidR="00BA1062" w:rsidRPr="002C4BB5">
        <w:rPr>
          <w:rStyle w:val="fnt0"/>
          <w:rFonts w:cs="Times New Roman"/>
          <w:i/>
          <w:iCs/>
          <w:szCs w:val="24"/>
        </w:rPr>
        <w:t>C</w:t>
      </w:r>
      <w:r w:rsidR="008376B0" w:rsidRPr="002C4BB5">
        <w:rPr>
          <w:rStyle w:val="fnt0"/>
          <w:rFonts w:cs="Times New Roman"/>
          <w:i/>
          <w:iCs/>
          <w:szCs w:val="24"/>
        </w:rPr>
        <w:t xml:space="preserve">hanged </w:t>
      </w:r>
      <w:r w:rsidR="00BA1062" w:rsidRPr="002C4BB5">
        <w:rPr>
          <w:rStyle w:val="fnt0"/>
          <w:rFonts w:cs="Times New Roman"/>
          <w:i/>
          <w:iCs/>
          <w:szCs w:val="24"/>
        </w:rPr>
        <w:t>D</w:t>
      </w:r>
      <w:r w:rsidR="008376B0" w:rsidRPr="002C4BB5">
        <w:rPr>
          <w:rStyle w:val="fnt0"/>
          <w:rFonts w:cs="Times New Roman"/>
          <w:i/>
          <w:iCs/>
          <w:szCs w:val="24"/>
        </w:rPr>
        <w:t xml:space="preserve">ata </w:t>
      </w:r>
      <w:r w:rsidR="00BA1062" w:rsidRPr="002C4BB5">
        <w:rPr>
          <w:rStyle w:val="fnt0"/>
          <w:rFonts w:cs="Times New Roman"/>
          <w:i/>
          <w:iCs/>
          <w:szCs w:val="24"/>
        </w:rPr>
        <w:t>C</w:t>
      </w:r>
      <w:r w:rsidR="008376B0" w:rsidRPr="002C4BB5">
        <w:rPr>
          <w:rStyle w:val="fnt0"/>
          <w:rFonts w:cs="Times New Roman"/>
          <w:i/>
          <w:iCs/>
          <w:szCs w:val="24"/>
        </w:rPr>
        <w:t>apture (CDC),</w:t>
      </w:r>
      <w:r w:rsidR="00BA1062">
        <w:rPr>
          <w:rStyle w:val="fnt0"/>
          <w:rFonts w:cs="Times New Roman"/>
          <w:szCs w:val="24"/>
        </w:rPr>
        <w:t xml:space="preserve"> (b)</w:t>
      </w:r>
      <w:r w:rsidR="008376B0">
        <w:rPr>
          <w:rStyle w:val="fnt0"/>
          <w:rFonts w:cs="Times New Roman"/>
          <w:szCs w:val="24"/>
        </w:rPr>
        <w:t xml:space="preserve"> </w:t>
      </w:r>
      <w:r w:rsidR="009049FE" w:rsidRPr="00EA0EBF">
        <w:rPr>
          <w:rStyle w:val="fnt0"/>
          <w:rFonts w:cs="Times New Roman"/>
          <w:i/>
          <w:iCs/>
          <w:szCs w:val="24"/>
        </w:rPr>
        <w:t xml:space="preserve">a </w:t>
      </w:r>
      <w:r w:rsidR="00AF1B61" w:rsidRPr="002C4BB5">
        <w:rPr>
          <w:rStyle w:val="fnt0"/>
          <w:rFonts w:cs="Times New Roman"/>
          <w:i/>
          <w:iCs/>
          <w:szCs w:val="24"/>
        </w:rPr>
        <w:t>CDC Store</w:t>
      </w:r>
      <w:r w:rsidR="00AF1B61">
        <w:rPr>
          <w:rStyle w:val="fnt0"/>
          <w:rFonts w:cs="Times New Roman"/>
          <w:szCs w:val="24"/>
        </w:rPr>
        <w:t xml:space="preserve">, </w:t>
      </w:r>
      <w:r w:rsidR="00401FCF">
        <w:rPr>
          <w:rStyle w:val="fnt0"/>
          <w:rFonts w:cs="Times New Roman"/>
          <w:szCs w:val="24"/>
        </w:rPr>
        <w:t>and</w:t>
      </w:r>
      <w:r w:rsidR="00BA1062">
        <w:rPr>
          <w:rStyle w:val="fnt0"/>
          <w:rFonts w:cs="Times New Roman"/>
          <w:szCs w:val="24"/>
        </w:rPr>
        <w:t xml:space="preserve"> (c)</w:t>
      </w:r>
      <w:r w:rsidR="00FC2390">
        <w:rPr>
          <w:rStyle w:val="fnt0"/>
          <w:rFonts w:cs="Times New Roman"/>
          <w:szCs w:val="24"/>
        </w:rPr>
        <w:t xml:space="preserve"> </w:t>
      </w:r>
      <w:r w:rsidR="00FC2390" w:rsidRPr="002C4BB5">
        <w:rPr>
          <w:rStyle w:val="fnt0"/>
          <w:rFonts w:cs="Times New Roman"/>
          <w:i/>
          <w:iCs/>
          <w:szCs w:val="24"/>
        </w:rPr>
        <w:t>DW action</w:t>
      </w:r>
      <w:r w:rsidR="00FC2390">
        <w:rPr>
          <w:rStyle w:val="fnt0"/>
          <w:rFonts w:cs="Times New Roman"/>
          <w:szCs w:val="24"/>
        </w:rPr>
        <w:t>.  Figure 3 illustrates th</w:t>
      </w:r>
      <w:r w:rsidR="002C4BB5">
        <w:rPr>
          <w:rStyle w:val="fnt0"/>
          <w:rFonts w:cs="Times New Roman"/>
          <w:szCs w:val="24"/>
        </w:rPr>
        <w:t>e event-and-action architecture</w:t>
      </w:r>
      <w:r w:rsidR="00FC2390">
        <w:rPr>
          <w:rStyle w:val="fnt0"/>
          <w:rFonts w:cs="Times New Roman"/>
          <w:szCs w:val="24"/>
        </w:rPr>
        <w:t>.</w:t>
      </w:r>
    </w:p>
    <w:p w14:paraId="39B333A1" w14:textId="0E1FD766" w:rsidR="009F6BDE" w:rsidRDefault="00B76284" w:rsidP="000E7989">
      <w:pPr>
        <w:spacing w:line="480" w:lineRule="auto"/>
        <w:ind w:firstLine="720"/>
        <w:rPr>
          <w:rStyle w:val="fnt0"/>
          <w:rFonts w:cs="Times New Roman"/>
          <w:szCs w:val="24"/>
        </w:rPr>
      </w:pPr>
      <w:r>
        <w:rPr>
          <w:noProof/>
        </w:rPr>
        <mc:AlternateContent>
          <mc:Choice Requires="wps">
            <w:drawing>
              <wp:anchor distT="0" distB="0" distL="114300" distR="114300" simplePos="0" relativeHeight="251671552" behindDoc="1" locked="0" layoutInCell="1" allowOverlap="1" wp14:anchorId="34E203A6" wp14:editId="5BD6B2E1">
                <wp:simplePos x="0" y="0"/>
                <wp:positionH relativeFrom="column">
                  <wp:posOffset>0</wp:posOffset>
                </wp:positionH>
                <wp:positionV relativeFrom="paragraph">
                  <wp:posOffset>3734309</wp:posOffset>
                </wp:positionV>
                <wp:extent cx="5673090" cy="635"/>
                <wp:effectExtent l="0" t="0" r="3810" b="8255"/>
                <wp:wrapTight wrapText="bothSides">
                  <wp:wrapPolygon edited="0">
                    <wp:start x="0" y="0"/>
                    <wp:lineTo x="0" y="20698"/>
                    <wp:lineTo x="21542" y="20698"/>
                    <wp:lineTo x="21542"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5673090" cy="635"/>
                        </a:xfrm>
                        <a:prstGeom prst="rect">
                          <a:avLst/>
                        </a:prstGeom>
                        <a:solidFill>
                          <a:prstClr val="white"/>
                        </a:solidFill>
                        <a:ln>
                          <a:noFill/>
                        </a:ln>
                      </wps:spPr>
                      <wps:txbx>
                        <w:txbxContent>
                          <w:p w14:paraId="69309E59" w14:textId="60865700" w:rsidR="00492CAC" w:rsidRPr="009B25C6" w:rsidRDefault="00492CAC" w:rsidP="00492CAC">
                            <w:pPr>
                              <w:pStyle w:val="Caption"/>
                              <w:rPr>
                                <w:rFonts w:cs="Times New Roman"/>
                                <w:noProof/>
                                <w:color w:val="000000"/>
                                <w:sz w:val="24"/>
                                <w:szCs w:val="24"/>
                                <w:shd w:val="clear" w:color="auto" w:fill="FFFFFF"/>
                              </w:rPr>
                            </w:pPr>
                            <w:r>
                              <w:t xml:space="preserve">Figure </w:t>
                            </w:r>
                            <w:r w:rsidR="00B8214E">
                              <w:fldChar w:fldCharType="begin"/>
                            </w:r>
                            <w:r w:rsidR="00B8214E">
                              <w:instrText xml:space="preserve"> SEQ Figure \* ARABIC </w:instrText>
                            </w:r>
                            <w:r w:rsidR="00B8214E">
                              <w:fldChar w:fldCharType="separate"/>
                            </w:r>
                            <w:r w:rsidR="00852FEE">
                              <w:rPr>
                                <w:noProof/>
                              </w:rPr>
                              <w:t>3</w:t>
                            </w:r>
                            <w:r w:rsidR="00B8214E">
                              <w:rPr>
                                <w:noProof/>
                              </w:rPr>
                              <w:fldChar w:fldCharType="end"/>
                            </w:r>
                            <w:r>
                              <w:t>. Event-and-action architecture</w:t>
                            </w:r>
                            <w:r w:rsidR="001F75EE">
                              <w:t>, data sync actions comb</w:t>
                            </w:r>
                            <w:r w:rsidR="00213D07">
                              <w:t xml:space="preserve">ined with pull events update the DW </w:t>
                            </w:r>
                            <w:r w:rsidR="00CD3161">
                              <w:t>in less than five seconds.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203A6" id="Text Box 26" o:spid="_x0000_s1030" type="#_x0000_t202" style="position:absolute;left:0;text-align:left;margin-left:0;margin-top:294.05pt;width:446.7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" stroked="f">
                <v:textbox style="mso-fit-shape-to-text:t" inset="0,0,0,0">
                  <w:txbxContent>
                    <w:p w14:paraId="69309E59" w14:textId="60865700" w:rsidR="00492CAC" w:rsidRPr="009B25C6" w:rsidRDefault="00492CAC" w:rsidP="00492CAC">
                      <w:pPr>
                        <w:pStyle w:val="Caption"/>
                        <w:rPr>
                          <w:rFonts w:cs="Times New Roman"/>
                          <w:noProof/>
                          <w:color w:val="000000"/>
                          <w:sz w:val="24"/>
                          <w:szCs w:val="24"/>
                          <w:shd w:val="clear" w:color="auto" w:fill="FFFFFF"/>
                        </w:rPr>
                      </w:pPr>
                      <w:r>
                        <w:t xml:space="preserve">Figure </w:t>
                      </w:r>
                      <w:r w:rsidR="00B8214E">
                        <w:fldChar w:fldCharType="begin"/>
                      </w:r>
                      <w:r w:rsidR="00B8214E">
                        <w:instrText xml:space="preserve"> SEQ Figure \* ARABIC </w:instrText>
                      </w:r>
                      <w:r w:rsidR="00B8214E">
                        <w:fldChar w:fldCharType="separate"/>
                      </w:r>
                      <w:r w:rsidR="00852FEE">
                        <w:rPr>
                          <w:noProof/>
                        </w:rPr>
                        <w:t>3</w:t>
                      </w:r>
                      <w:r w:rsidR="00B8214E">
                        <w:rPr>
                          <w:noProof/>
                        </w:rPr>
                        <w:fldChar w:fldCharType="end"/>
                      </w:r>
                      <w:r>
                        <w:t>. Event-and-action architecture</w:t>
                      </w:r>
                      <w:r w:rsidR="001F75EE">
                        <w:t>, data sync actions comb</w:t>
                      </w:r>
                      <w:r w:rsidR="00213D07">
                        <w:t xml:space="preserve">ined with pull events update the DW </w:t>
                      </w:r>
                      <w:r w:rsidR="00CD3161">
                        <w:t>in less than five seconds.</w:t>
                      </w:r>
                    </w:p>
                  </w:txbxContent>
                </v:textbox>
                <w10:wrap type="tight"/>
              </v:shape>
            </w:pict>
          </mc:Fallback>
        </mc:AlternateContent>
      </w:r>
      <w:r>
        <w:rPr>
          <w:rStyle w:val="fnt0"/>
          <w:rFonts w:cs="Times New Roman"/>
          <w:noProof/>
          <w:szCs w:val="24"/>
        </w:rPr>
        <w:drawing>
          <wp:anchor distT="0" distB="0" distL="114300" distR="114300" simplePos="0" relativeHeight="251666432" behindDoc="0" locked="0" layoutInCell="1" allowOverlap="1" wp14:anchorId="1FE11FC6" wp14:editId="5699477D">
            <wp:simplePos x="0" y="0"/>
            <wp:positionH relativeFrom="column">
              <wp:posOffset>-28764</wp:posOffset>
            </wp:positionH>
            <wp:positionV relativeFrom="paragraph">
              <wp:posOffset>1651153</wp:posOffset>
            </wp:positionV>
            <wp:extent cx="5649595" cy="2066925"/>
            <wp:effectExtent l="0" t="0" r="8255" b="9525"/>
            <wp:wrapThrough wrapText="bothSides">
              <wp:wrapPolygon edited="0">
                <wp:start x="0" y="0"/>
                <wp:lineTo x="0" y="21500"/>
                <wp:lineTo x="21559" y="21500"/>
                <wp:lineTo x="21559"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649595" cy="2066925"/>
                    </a:xfrm>
                    <a:prstGeom prst="rect">
                      <a:avLst/>
                    </a:prstGeom>
                  </pic:spPr>
                </pic:pic>
              </a:graphicData>
            </a:graphic>
            <wp14:sizeRelH relativeFrom="margin">
              <wp14:pctWidth>0</wp14:pctWidth>
            </wp14:sizeRelH>
          </wp:anchor>
        </w:drawing>
      </w:r>
      <w:r w:rsidR="00E523AC">
        <w:rPr>
          <w:rStyle w:val="fnt0"/>
          <w:rFonts w:cs="Times New Roman"/>
          <w:szCs w:val="24"/>
        </w:rPr>
        <w:t xml:space="preserve">In </w:t>
      </w:r>
      <w:r w:rsidR="00CA3C53">
        <w:rPr>
          <w:rStyle w:val="fnt0"/>
          <w:rFonts w:cs="Times New Roman"/>
          <w:szCs w:val="24"/>
        </w:rPr>
        <w:t>F</w:t>
      </w:r>
      <w:r w:rsidR="00E523AC">
        <w:rPr>
          <w:rStyle w:val="fnt0"/>
          <w:rFonts w:cs="Times New Roman"/>
          <w:szCs w:val="24"/>
        </w:rPr>
        <w:t>igure 3</w:t>
      </w:r>
      <w:r w:rsidR="00CA3C53">
        <w:rPr>
          <w:rStyle w:val="fnt0"/>
          <w:rFonts w:cs="Times New Roman"/>
          <w:szCs w:val="24"/>
        </w:rPr>
        <w:t>,</w:t>
      </w:r>
      <w:r w:rsidR="00E523AC">
        <w:rPr>
          <w:rStyle w:val="fnt0"/>
          <w:rFonts w:cs="Times New Roman"/>
          <w:szCs w:val="24"/>
        </w:rPr>
        <w:t xml:space="preserve"> we see a CDC library</w:t>
      </w:r>
      <w:r w:rsidR="00413346">
        <w:rPr>
          <w:rStyle w:val="fnt0"/>
          <w:rFonts w:cs="Times New Roman"/>
          <w:szCs w:val="24"/>
        </w:rPr>
        <w:t xml:space="preserve"> </w:t>
      </w:r>
      <w:r w:rsidR="00E523AC">
        <w:rPr>
          <w:rStyle w:val="fnt0"/>
          <w:rFonts w:cs="Times New Roman"/>
          <w:szCs w:val="24"/>
        </w:rPr>
        <w:t>installed on a legacy system</w:t>
      </w:r>
      <w:r w:rsidR="00413346">
        <w:rPr>
          <w:rStyle w:val="fnt0"/>
          <w:rFonts w:cs="Times New Roman"/>
          <w:szCs w:val="24"/>
        </w:rPr>
        <w:t xml:space="preserve"> </w:t>
      </w:r>
      <w:r w:rsidR="00802492">
        <w:rPr>
          <w:rStyle w:val="fnt0"/>
          <w:rFonts w:cs="Times New Roman"/>
          <w:szCs w:val="24"/>
        </w:rPr>
        <w:t xml:space="preserve">to intercept </w:t>
      </w:r>
      <w:r w:rsidR="00F765C0">
        <w:rPr>
          <w:rStyle w:val="fnt0"/>
          <w:rFonts w:cs="Times New Roman"/>
          <w:szCs w:val="24"/>
        </w:rPr>
        <w:t>change events</w:t>
      </w:r>
      <w:r w:rsidR="00C20D5E">
        <w:rPr>
          <w:rStyle w:val="fnt0"/>
          <w:rFonts w:cs="Times New Roman"/>
          <w:szCs w:val="24"/>
        </w:rPr>
        <w:t>.  The change events are loaded into a CDC store</w:t>
      </w:r>
      <w:r w:rsidR="00860749">
        <w:rPr>
          <w:rStyle w:val="fnt0"/>
          <w:rFonts w:cs="Times New Roman"/>
          <w:szCs w:val="24"/>
        </w:rPr>
        <w:t xml:space="preserve">, represented by the message queue. </w:t>
      </w:r>
      <w:r w:rsidR="003A5CAB">
        <w:rPr>
          <w:rStyle w:val="fnt0"/>
          <w:rFonts w:cs="Times New Roman"/>
          <w:szCs w:val="24"/>
        </w:rPr>
        <w:t xml:space="preserve">Oliver (2013) </w:t>
      </w:r>
      <w:r w:rsidR="00EC105F">
        <w:rPr>
          <w:rStyle w:val="fnt0"/>
          <w:rFonts w:cs="Times New Roman"/>
          <w:szCs w:val="24"/>
        </w:rPr>
        <w:t xml:space="preserve">indicates </w:t>
      </w:r>
      <w:r w:rsidR="00162F5F">
        <w:rPr>
          <w:rStyle w:val="fnt0"/>
          <w:rFonts w:cs="Times New Roman"/>
          <w:szCs w:val="24"/>
        </w:rPr>
        <w:t xml:space="preserve">many </w:t>
      </w:r>
      <w:r w:rsidR="00C06480">
        <w:rPr>
          <w:rStyle w:val="fnt0"/>
          <w:rFonts w:cs="Times New Roman"/>
          <w:szCs w:val="24"/>
        </w:rPr>
        <w:t>legacy runtimes</w:t>
      </w:r>
      <w:r w:rsidR="001858F4">
        <w:rPr>
          <w:rStyle w:val="fnt0"/>
          <w:rFonts w:cs="Times New Roman"/>
          <w:szCs w:val="24"/>
        </w:rPr>
        <w:t xml:space="preserve"> </w:t>
      </w:r>
      <w:r w:rsidR="004544F5">
        <w:rPr>
          <w:rStyle w:val="fnt0"/>
          <w:rFonts w:cs="Times New Roman"/>
          <w:szCs w:val="24"/>
        </w:rPr>
        <w:t>provide an API to accom</w:t>
      </w:r>
      <w:r w:rsidR="001858F4">
        <w:rPr>
          <w:rStyle w:val="fnt0"/>
          <w:rFonts w:cs="Times New Roman"/>
          <w:szCs w:val="24"/>
        </w:rPr>
        <w:t xml:space="preserve">plish </w:t>
      </w:r>
      <w:r w:rsidR="00D1369D">
        <w:rPr>
          <w:rStyle w:val="fnt0"/>
          <w:rFonts w:cs="Times New Roman"/>
          <w:szCs w:val="24"/>
        </w:rPr>
        <w:t>such a</w:t>
      </w:r>
      <w:r w:rsidR="001858F4">
        <w:rPr>
          <w:rStyle w:val="fnt0"/>
          <w:rFonts w:cs="Times New Roman"/>
          <w:szCs w:val="24"/>
        </w:rPr>
        <w:t xml:space="preserve"> task.</w:t>
      </w:r>
      <w:r w:rsidR="00C767FA">
        <w:rPr>
          <w:rStyle w:val="fnt0"/>
          <w:rFonts w:cs="Times New Roman"/>
          <w:szCs w:val="24"/>
        </w:rPr>
        <w:t xml:space="preserve">  </w:t>
      </w:r>
      <w:r w:rsidR="00D1369D">
        <w:rPr>
          <w:rStyle w:val="fnt0"/>
          <w:rFonts w:cs="Times New Roman"/>
          <w:szCs w:val="24"/>
        </w:rPr>
        <w:t>The message queue preserves the sequencing of events</w:t>
      </w:r>
      <w:r w:rsidR="00C917C6">
        <w:rPr>
          <w:rStyle w:val="fnt0"/>
          <w:rFonts w:cs="Times New Roman"/>
          <w:szCs w:val="24"/>
        </w:rPr>
        <w:t>,</w:t>
      </w:r>
      <w:r w:rsidR="00354712">
        <w:rPr>
          <w:rStyle w:val="fnt0"/>
          <w:rFonts w:cs="Times New Roman"/>
          <w:szCs w:val="24"/>
        </w:rPr>
        <w:t xml:space="preserve"> </w:t>
      </w:r>
      <w:r w:rsidR="00DD6064">
        <w:rPr>
          <w:rStyle w:val="fnt0"/>
          <w:rFonts w:cs="Times New Roman"/>
          <w:szCs w:val="24"/>
        </w:rPr>
        <w:t>and as soon as they are written</w:t>
      </w:r>
      <w:r>
        <w:rPr>
          <w:rStyle w:val="fnt0"/>
          <w:rFonts w:cs="Times New Roman"/>
          <w:szCs w:val="24"/>
        </w:rPr>
        <w:t>,</w:t>
      </w:r>
      <w:r w:rsidR="00354712">
        <w:rPr>
          <w:rStyle w:val="fnt0"/>
          <w:rFonts w:cs="Times New Roman"/>
          <w:szCs w:val="24"/>
        </w:rPr>
        <w:t xml:space="preserve"> </w:t>
      </w:r>
      <w:r w:rsidR="00732219">
        <w:rPr>
          <w:rStyle w:val="fnt0"/>
          <w:rFonts w:cs="Times New Roman"/>
          <w:szCs w:val="24"/>
        </w:rPr>
        <w:t xml:space="preserve">a pull action </w:t>
      </w:r>
      <w:r w:rsidR="006C1F5F">
        <w:rPr>
          <w:rStyle w:val="fnt0"/>
          <w:rFonts w:cs="Times New Roman"/>
          <w:szCs w:val="24"/>
        </w:rPr>
        <w:t xml:space="preserve">from the </w:t>
      </w:r>
      <w:r w:rsidR="006C1F5F">
        <w:rPr>
          <w:rStyle w:val="fnt0"/>
          <w:rFonts w:cs="Times New Roman"/>
          <w:szCs w:val="24"/>
        </w:rPr>
        <w:lastRenderedPageBreak/>
        <w:t xml:space="preserve">framework </w:t>
      </w:r>
      <w:r w:rsidR="00732219">
        <w:rPr>
          <w:rStyle w:val="fnt0"/>
          <w:rFonts w:cs="Times New Roman"/>
          <w:szCs w:val="24"/>
        </w:rPr>
        <w:t>grabs the event from the queue</w:t>
      </w:r>
      <w:r w:rsidR="003161CF">
        <w:rPr>
          <w:rStyle w:val="fnt0"/>
          <w:rFonts w:cs="Times New Roman"/>
          <w:szCs w:val="24"/>
        </w:rPr>
        <w:t xml:space="preserve"> </w:t>
      </w:r>
      <w:r w:rsidR="00EA0EBF">
        <w:rPr>
          <w:rStyle w:val="fnt0"/>
          <w:rFonts w:cs="Times New Roman"/>
          <w:szCs w:val="24"/>
        </w:rPr>
        <w:t xml:space="preserve">to </w:t>
      </w:r>
      <w:r w:rsidR="00145E53">
        <w:rPr>
          <w:rStyle w:val="fnt0"/>
          <w:rFonts w:cs="Times New Roman"/>
          <w:szCs w:val="24"/>
        </w:rPr>
        <w:t xml:space="preserve">update the DW.  </w:t>
      </w:r>
      <w:r w:rsidR="00EA0EBF">
        <w:rPr>
          <w:rStyle w:val="fnt0"/>
          <w:rFonts w:cs="Times New Roman"/>
          <w:szCs w:val="24"/>
        </w:rPr>
        <w:t>The</w:t>
      </w:r>
      <w:r w:rsidR="000125AA">
        <w:rPr>
          <w:rStyle w:val="fnt0"/>
          <w:rFonts w:cs="Times New Roman"/>
          <w:szCs w:val="24"/>
        </w:rPr>
        <w:t xml:space="preserve"> whole process </w:t>
      </w:r>
      <w:r w:rsidR="009C2BC9">
        <w:rPr>
          <w:rStyle w:val="fnt0"/>
          <w:rFonts w:cs="Times New Roman"/>
          <w:szCs w:val="24"/>
        </w:rPr>
        <w:t>takes no longer than 5.221 seconds,</w:t>
      </w:r>
      <w:r w:rsidR="006F0699">
        <w:rPr>
          <w:rStyle w:val="fnt0"/>
          <w:rFonts w:cs="Times New Roman"/>
          <w:szCs w:val="24"/>
        </w:rPr>
        <w:t xml:space="preserve"> </w:t>
      </w:r>
      <w:r w:rsidR="00C82835">
        <w:rPr>
          <w:rStyle w:val="fnt0"/>
          <w:rFonts w:cs="Times New Roman"/>
          <w:szCs w:val="24"/>
        </w:rPr>
        <w:t xml:space="preserve">allowing the system to achieve near real-time processing.  </w:t>
      </w:r>
    </w:p>
    <w:p w14:paraId="0FEB6DCF" w14:textId="7FF3DABE" w:rsidR="00B12B9D" w:rsidRDefault="00EA0EBF" w:rsidP="000E7989">
      <w:pPr>
        <w:spacing w:line="480" w:lineRule="auto"/>
        <w:ind w:firstLine="720"/>
        <w:rPr>
          <w:rStyle w:val="fnt0"/>
          <w:rFonts w:cs="Times New Roman"/>
          <w:szCs w:val="24"/>
        </w:rPr>
      </w:pPr>
      <w:r>
        <w:rPr>
          <w:rStyle w:val="fnt0"/>
          <w:rFonts w:cs="Times New Roman"/>
          <w:szCs w:val="24"/>
        </w:rPr>
        <w:t>Further, t</w:t>
      </w:r>
      <w:r w:rsidR="00765787">
        <w:rPr>
          <w:rStyle w:val="fnt0"/>
          <w:rFonts w:cs="Times New Roman"/>
          <w:szCs w:val="24"/>
        </w:rPr>
        <w:t>he framework will provide</w:t>
      </w:r>
      <w:r w:rsidR="00B12B9D">
        <w:rPr>
          <w:rStyle w:val="fnt0"/>
          <w:rFonts w:cs="Times New Roman"/>
          <w:szCs w:val="24"/>
        </w:rPr>
        <w:t xml:space="preserve"> </w:t>
      </w:r>
      <w:r w:rsidR="00EC4E9B">
        <w:rPr>
          <w:rStyle w:val="fnt0"/>
          <w:rFonts w:cs="Times New Roman"/>
          <w:szCs w:val="24"/>
        </w:rPr>
        <w:t xml:space="preserve">for secure access to the data from multiple </w:t>
      </w:r>
      <w:r w:rsidR="00736C49">
        <w:rPr>
          <w:rStyle w:val="fnt0"/>
          <w:rFonts w:cs="Times New Roman"/>
          <w:szCs w:val="24"/>
        </w:rPr>
        <w:t xml:space="preserve">university </w:t>
      </w:r>
      <w:r w:rsidR="00EC4E9B">
        <w:rPr>
          <w:rStyle w:val="fnt0"/>
          <w:rFonts w:cs="Times New Roman"/>
          <w:szCs w:val="24"/>
        </w:rPr>
        <w:t>divisions</w:t>
      </w:r>
      <w:r w:rsidR="00736C49">
        <w:rPr>
          <w:rStyle w:val="fnt0"/>
          <w:rFonts w:cs="Times New Roman"/>
          <w:szCs w:val="24"/>
        </w:rPr>
        <w:t xml:space="preserve">.  </w:t>
      </w:r>
      <w:r w:rsidR="008D1C31">
        <w:rPr>
          <w:rStyle w:val="fnt0"/>
          <w:rFonts w:cs="Times New Roman"/>
          <w:szCs w:val="24"/>
        </w:rPr>
        <w:t xml:space="preserve">Warigon (1998) </w:t>
      </w:r>
      <w:r w:rsidR="00C43923">
        <w:rPr>
          <w:rStyle w:val="fnt0"/>
          <w:rFonts w:cs="Times New Roman"/>
          <w:szCs w:val="24"/>
        </w:rPr>
        <w:t xml:space="preserve">describes a </w:t>
      </w:r>
      <w:r w:rsidR="00195195">
        <w:rPr>
          <w:rStyle w:val="fnt0"/>
          <w:rFonts w:cs="Times New Roman"/>
          <w:szCs w:val="24"/>
        </w:rPr>
        <w:t xml:space="preserve">framework </w:t>
      </w:r>
      <w:r>
        <w:rPr>
          <w:rStyle w:val="fnt0"/>
          <w:rFonts w:cs="Times New Roman"/>
          <w:szCs w:val="24"/>
        </w:rPr>
        <w:t>to en</w:t>
      </w:r>
      <w:r w:rsidR="00A72C07">
        <w:rPr>
          <w:rStyle w:val="fnt0"/>
          <w:rFonts w:cs="Times New Roman"/>
          <w:szCs w:val="24"/>
        </w:rPr>
        <w:t xml:space="preserve">hance security </w:t>
      </w:r>
      <w:r w:rsidR="00195195">
        <w:rPr>
          <w:rStyle w:val="fnt0"/>
          <w:rFonts w:cs="Times New Roman"/>
          <w:szCs w:val="24"/>
        </w:rPr>
        <w:t>composed of seven phases</w:t>
      </w:r>
      <w:r w:rsidR="0081119E">
        <w:rPr>
          <w:rStyle w:val="fnt0"/>
          <w:rFonts w:cs="Times New Roman"/>
          <w:szCs w:val="24"/>
        </w:rPr>
        <w:t>: (</w:t>
      </w:r>
      <w:r w:rsidR="004537B8">
        <w:rPr>
          <w:rStyle w:val="fnt0"/>
          <w:rFonts w:cs="Times New Roman"/>
          <w:szCs w:val="24"/>
        </w:rPr>
        <w:t>a</w:t>
      </w:r>
      <w:r w:rsidR="0081119E">
        <w:rPr>
          <w:rStyle w:val="fnt0"/>
          <w:rFonts w:cs="Times New Roman"/>
          <w:szCs w:val="24"/>
        </w:rPr>
        <w:t>) identifying data, (</w:t>
      </w:r>
      <w:r w:rsidR="004537B8">
        <w:rPr>
          <w:rStyle w:val="fnt0"/>
          <w:rFonts w:cs="Times New Roman"/>
          <w:szCs w:val="24"/>
        </w:rPr>
        <w:t>b</w:t>
      </w:r>
      <w:r w:rsidR="0081119E">
        <w:rPr>
          <w:rStyle w:val="fnt0"/>
          <w:rFonts w:cs="Times New Roman"/>
          <w:szCs w:val="24"/>
        </w:rPr>
        <w:t>) classifying data, (</w:t>
      </w:r>
      <w:r w:rsidR="004537B8">
        <w:rPr>
          <w:rStyle w:val="fnt0"/>
          <w:rFonts w:cs="Times New Roman"/>
          <w:szCs w:val="24"/>
        </w:rPr>
        <w:t>c</w:t>
      </w:r>
      <w:r w:rsidR="0081119E">
        <w:rPr>
          <w:rStyle w:val="fnt0"/>
          <w:rFonts w:cs="Times New Roman"/>
          <w:szCs w:val="24"/>
        </w:rPr>
        <w:t>) quantifying the value of data, (</w:t>
      </w:r>
      <w:r w:rsidR="004537B8">
        <w:rPr>
          <w:rStyle w:val="fnt0"/>
          <w:rFonts w:cs="Times New Roman"/>
          <w:szCs w:val="24"/>
        </w:rPr>
        <w:t>d</w:t>
      </w:r>
      <w:r w:rsidR="0081119E">
        <w:rPr>
          <w:rStyle w:val="fnt0"/>
          <w:rFonts w:cs="Times New Roman"/>
          <w:szCs w:val="24"/>
        </w:rPr>
        <w:t xml:space="preserve">) identifying data security </w:t>
      </w:r>
      <w:r w:rsidR="00C5260F">
        <w:rPr>
          <w:rStyle w:val="fnt0"/>
          <w:rFonts w:cs="Times New Roman"/>
          <w:szCs w:val="24"/>
        </w:rPr>
        <w:t>vulnerabilities</w:t>
      </w:r>
      <w:r w:rsidR="00E91AC3">
        <w:rPr>
          <w:rStyle w:val="fnt0"/>
          <w:rFonts w:cs="Times New Roman"/>
          <w:szCs w:val="24"/>
        </w:rPr>
        <w:t xml:space="preserve"> and their costs</w:t>
      </w:r>
      <w:r w:rsidR="00C5260F">
        <w:rPr>
          <w:rStyle w:val="fnt0"/>
          <w:rFonts w:cs="Times New Roman"/>
          <w:szCs w:val="24"/>
        </w:rPr>
        <w:t xml:space="preserve">, </w:t>
      </w:r>
      <w:r w:rsidR="00E91AC3">
        <w:rPr>
          <w:rStyle w:val="fnt0"/>
          <w:rFonts w:cs="Times New Roman"/>
          <w:szCs w:val="24"/>
        </w:rPr>
        <w:t xml:space="preserve">(e) </w:t>
      </w:r>
      <w:r w:rsidR="00051377">
        <w:rPr>
          <w:rStyle w:val="fnt0"/>
          <w:rFonts w:cs="Times New Roman"/>
          <w:szCs w:val="24"/>
        </w:rPr>
        <w:t>selecting cost-effective security measures, and (</w:t>
      </w:r>
      <w:r w:rsidR="0024448B">
        <w:rPr>
          <w:rStyle w:val="fnt0"/>
          <w:rFonts w:cs="Times New Roman"/>
          <w:szCs w:val="24"/>
        </w:rPr>
        <w:t xml:space="preserve">f) evaluating the effectiveness of security measures.  </w:t>
      </w:r>
      <w:r w:rsidR="00D154E4">
        <w:rPr>
          <w:rStyle w:val="fnt0"/>
          <w:rFonts w:cs="Times New Roman"/>
          <w:szCs w:val="24"/>
        </w:rPr>
        <w:t xml:space="preserve">Data can be </w:t>
      </w:r>
      <w:r w:rsidR="00195B08">
        <w:rPr>
          <w:rStyle w:val="fnt0"/>
          <w:rFonts w:cs="Times New Roman"/>
          <w:szCs w:val="24"/>
        </w:rPr>
        <w:t>classified into three categories</w:t>
      </w:r>
      <w:r w:rsidR="003A561E">
        <w:rPr>
          <w:rStyle w:val="fnt0"/>
          <w:rFonts w:cs="Times New Roman"/>
          <w:szCs w:val="24"/>
        </w:rPr>
        <w:t xml:space="preserve">: </w:t>
      </w:r>
      <w:r w:rsidR="004F55C9">
        <w:rPr>
          <w:rStyle w:val="fnt0"/>
          <w:rFonts w:cs="Times New Roman"/>
          <w:szCs w:val="24"/>
        </w:rPr>
        <w:t xml:space="preserve">(a) public </w:t>
      </w:r>
      <w:r w:rsidR="00612459">
        <w:rPr>
          <w:rStyle w:val="fnt0"/>
          <w:rFonts w:cs="Times New Roman"/>
          <w:szCs w:val="24"/>
        </w:rPr>
        <w:t xml:space="preserve">data, (b) confidential or moderately sensitive data, and (c) </w:t>
      </w:r>
      <w:r w:rsidR="00940C23">
        <w:rPr>
          <w:rStyle w:val="fnt0"/>
          <w:rFonts w:cs="Times New Roman"/>
          <w:szCs w:val="24"/>
        </w:rPr>
        <w:t xml:space="preserve">top secret or most sensitive data.  </w:t>
      </w:r>
      <w:r w:rsidR="004C4D14">
        <w:rPr>
          <w:rStyle w:val="fnt0"/>
          <w:rFonts w:cs="Times New Roman"/>
          <w:szCs w:val="24"/>
        </w:rPr>
        <w:t xml:space="preserve">With an access control policy based on </w:t>
      </w:r>
      <w:r w:rsidR="002D76F1">
        <w:rPr>
          <w:rStyle w:val="fnt0"/>
          <w:rFonts w:cs="Times New Roman"/>
          <w:szCs w:val="24"/>
        </w:rPr>
        <w:t>“least privilege</w:t>
      </w:r>
      <w:r w:rsidR="003D4658">
        <w:rPr>
          <w:rStyle w:val="fnt0"/>
          <w:rFonts w:cs="Times New Roman"/>
          <w:szCs w:val="24"/>
        </w:rPr>
        <w:t>,</w:t>
      </w:r>
      <w:r w:rsidR="002D76F1">
        <w:rPr>
          <w:rStyle w:val="fnt0"/>
          <w:rFonts w:cs="Times New Roman"/>
          <w:szCs w:val="24"/>
        </w:rPr>
        <w:t>”</w:t>
      </w:r>
      <w:r w:rsidR="003D4658">
        <w:rPr>
          <w:rStyle w:val="fnt0"/>
          <w:rFonts w:cs="Times New Roman"/>
          <w:szCs w:val="24"/>
        </w:rPr>
        <w:t xml:space="preserve"> end-users and faculty staff only have access to the data for which they have legitimate privileges.</w:t>
      </w:r>
      <w:r w:rsidR="00A72C07">
        <w:rPr>
          <w:rStyle w:val="fnt0"/>
          <w:rFonts w:cs="Times New Roman"/>
          <w:szCs w:val="24"/>
        </w:rPr>
        <w:t xml:space="preserve">  </w:t>
      </w:r>
      <w:r w:rsidR="00F1355B">
        <w:rPr>
          <w:rStyle w:val="fnt0"/>
          <w:rFonts w:cs="Times New Roman"/>
          <w:szCs w:val="24"/>
        </w:rPr>
        <w:t>Such an architecture enhances data security.</w:t>
      </w:r>
    </w:p>
    <w:p w14:paraId="1B2B8E0B" w14:textId="123B9EC3" w:rsidR="0009457E" w:rsidRDefault="0009457E" w:rsidP="0009457E">
      <w:pPr>
        <w:spacing w:line="480" w:lineRule="auto"/>
        <w:rPr>
          <w:rStyle w:val="fnt0"/>
          <w:rFonts w:cs="Times New Roman"/>
          <w:b/>
          <w:bCs/>
          <w:szCs w:val="24"/>
        </w:rPr>
      </w:pPr>
      <w:r>
        <w:rPr>
          <w:rStyle w:val="fnt0"/>
          <w:rFonts w:cs="Times New Roman"/>
          <w:b/>
          <w:bCs/>
          <w:szCs w:val="24"/>
        </w:rPr>
        <w:t>Conclusion</w:t>
      </w:r>
    </w:p>
    <w:p w14:paraId="42B62B7B" w14:textId="21EA273A" w:rsidR="00312C2D" w:rsidRPr="006C3BCA" w:rsidRDefault="0009457E" w:rsidP="006C3BCA">
      <w:pPr>
        <w:spacing w:line="480" w:lineRule="auto"/>
        <w:rPr>
          <w:rStyle w:val="fnt0"/>
          <w:rFonts w:cs="Times New Roman"/>
          <w:szCs w:val="24"/>
        </w:rPr>
      </w:pPr>
      <w:r>
        <w:rPr>
          <w:rStyle w:val="fnt0"/>
          <w:rFonts w:cs="Times New Roman"/>
          <w:b/>
          <w:bCs/>
          <w:szCs w:val="24"/>
        </w:rPr>
        <w:tab/>
      </w:r>
      <w:r w:rsidR="00F653AC">
        <w:rPr>
          <w:rStyle w:val="fnt0"/>
          <w:rFonts w:cs="Times New Roman"/>
          <w:szCs w:val="24"/>
        </w:rPr>
        <w:t xml:space="preserve">Stocker (2012) </w:t>
      </w:r>
      <w:r w:rsidR="00C34D86">
        <w:rPr>
          <w:rStyle w:val="fnt0"/>
          <w:rFonts w:cs="Times New Roman"/>
          <w:szCs w:val="24"/>
        </w:rPr>
        <w:t>emphasizes</w:t>
      </w:r>
      <w:r w:rsidR="00F653AC">
        <w:rPr>
          <w:rStyle w:val="fnt0"/>
          <w:rFonts w:cs="Times New Roman"/>
          <w:szCs w:val="24"/>
        </w:rPr>
        <w:t xml:space="preserve"> that the </w:t>
      </w:r>
      <w:r w:rsidR="00C34D86">
        <w:rPr>
          <w:rStyle w:val="fnt0"/>
          <w:rFonts w:cs="Times New Roman"/>
          <w:szCs w:val="24"/>
        </w:rPr>
        <w:t xml:space="preserve">education sector is under constant pressure to </w:t>
      </w:r>
      <w:r w:rsidR="00530085">
        <w:rPr>
          <w:rStyle w:val="fnt0"/>
          <w:rFonts w:cs="Times New Roman"/>
          <w:szCs w:val="24"/>
        </w:rPr>
        <w:t xml:space="preserve">meet student retention </w:t>
      </w:r>
      <w:r w:rsidR="0029561D">
        <w:rPr>
          <w:rStyle w:val="fnt0"/>
          <w:rFonts w:cs="Times New Roman"/>
          <w:szCs w:val="24"/>
        </w:rPr>
        <w:t xml:space="preserve">targets.  </w:t>
      </w:r>
      <w:r w:rsidR="00F752CE">
        <w:rPr>
          <w:rStyle w:val="fnt0"/>
          <w:rFonts w:cs="Times New Roman"/>
          <w:szCs w:val="24"/>
        </w:rPr>
        <w:t xml:space="preserve">The </w:t>
      </w:r>
      <w:r w:rsidR="002E0479">
        <w:rPr>
          <w:rStyle w:val="fnt0"/>
          <w:rFonts w:cs="Times New Roman"/>
          <w:szCs w:val="24"/>
        </w:rPr>
        <w:t>framework described in this paper</w:t>
      </w:r>
      <w:r w:rsidR="00441E99">
        <w:rPr>
          <w:rStyle w:val="fnt0"/>
          <w:rFonts w:cs="Times New Roman"/>
          <w:szCs w:val="24"/>
        </w:rPr>
        <w:t xml:space="preserve"> </w:t>
      </w:r>
      <w:r w:rsidR="00BB53C9">
        <w:rPr>
          <w:rStyle w:val="fnt0"/>
          <w:rFonts w:cs="Times New Roman"/>
          <w:szCs w:val="24"/>
        </w:rPr>
        <w:t>uses</w:t>
      </w:r>
      <w:r w:rsidR="00255719">
        <w:rPr>
          <w:rStyle w:val="fnt0"/>
          <w:rFonts w:cs="Times New Roman"/>
          <w:szCs w:val="24"/>
        </w:rPr>
        <w:t xml:space="preserve"> a </w:t>
      </w:r>
      <w:r w:rsidR="00056687">
        <w:rPr>
          <w:rStyle w:val="fnt0"/>
          <w:rFonts w:cs="Times New Roman"/>
          <w:szCs w:val="24"/>
        </w:rPr>
        <w:t>real-time DW architecture that combines data sets acro</w:t>
      </w:r>
      <w:r w:rsidR="00FD7089">
        <w:rPr>
          <w:rStyle w:val="fnt0"/>
          <w:rFonts w:cs="Times New Roman"/>
          <w:szCs w:val="24"/>
        </w:rPr>
        <w:t>ss university departments</w:t>
      </w:r>
      <w:r w:rsidR="00255719">
        <w:rPr>
          <w:rStyle w:val="fnt0"/>
          <w:rFonts w:cs="Times New Roman"/>
          <w:szCs w:val="24"/>
        </w:rPr>
        <w:t xml:space="preserve"> to</w:t>
      </w:r>
      <w:r w:rsidR="00FC2D81">
        <w:rPr>
          <w:rStyle w:val="fnt0"/>
          <w:rFonts w:cs="Times New Roman"/>
          <w:szCs w:val="24"/>
        </w:rPr>
        <w:t xml:space="preserve"> analyze historical data</w:t>
      </w:r>
      <w:r w:rsidR="008F51EB">
        <w:rPr>
          <w:rStyle w:val="fnt0"/>
          <w:rFonts w:cs="Times New Roman"/>
          <w:szCs w:val="24"/>
        </w:rPr>
        <w:t xml:space="preserve"> from the past 15 years to predict students likely to drop out using SVM </w:t>
      </w:r>
      <w:r w:rsidR="002A28CE">
        <w:rPr>
          <w:rStyle w:val="fnt0"/>
          <w:rFonts w:cs="Times New Roman"/>
          <w:szCs w:val="24"/>
        </w:rPr>
        <w:t xml:space="preserve">and BI dashboards </w:t>
      </w:r>
      <w:r w:rsidR="00581529">
        <w:rPr>
          <w:rStyle w:val="fnt0"/>
          <w:rFonts w:cs="Times New Roman"/>
          <w:szCs w:val="24"/>
        </w:rPr>
        <w:t xml:space="preserve">that allow for secure, real-time data access.  </w:t>
      </w:r>
      <w:r w:rsidR="00812CC9">
        <w:rPr>
          <w:rStyle w:val="fnt0"/>
          <w:rFonts w:cs="Times New Roman"/>
          <w:szCs w:val="24"/>
        </w:rPr>
        <w:t xml:space="preserve">Such an architecture will </w:t>
      </w:r>
      <w:r w:rsidR="008F2E31">
        <w:rPr>
          <w:rStyle w:val="fnt0"/>
          <w:rFonts w:cs="Times New Roman"/>
          <w:szCs w:val="24"/>
        </w:rPr>
        <w:t xml:space="preserve">allow the university to </w:t>
      </w:r>
      <w:r w:rsidR="00D41BDC">
        <w:rPr>
          <w:rStyle w:val="fnt0"/>
          <w:rFonts w:cs="Times New Roman"/>
          <w:szCs w:val="24"/>
        </w:rPr>
        <w:t xml:space="preserve">assess patterns for their students and do intervention programs </w:t>
      </w:r>
      <w:r w:rsidR="000049CD">
        <w:rPr>
          <w:rStyle w:val="fnt0"/>
          <w:rFonts w:cs="Times New Roman"/>
          <w:szCs w:val="24"/>
        </w:rPr>
        <w:t xml:space="preserve">more effectively based on </w:t>
      </w:r>
      <w:r w:rsidR="000428A5">
        <w:rPr>
          <w:rStyle w:val="fnt0"/>
          <w:rFonts w:cs="Times New Roman"/>
          <w:szCs w:val="24"/>
        </w:rPr>
        <w:t>up-to-date information</w:t>
      </w:r>
      <w:r w:rsidR="005A46F7">
        <w:rPr>
          <w:rStyle w:val="fnt0"/>
          <w:rFonts w:cs="Times New Roman"/>
          <w:szCs w:val="24"/>
        </w:rPr>
        <w:t xml:space="preserve"> </w:t>
      </w:r>
      <w:r w:rsidR="005A46F7">
        <w:t xml:space="preserve">(Hildreth, 2012).  </w:t>
      </w:r>
      <w:r w:rsidR="00916968">
        <w:t>SAS</w:t>
      </w:r>
      <w:r w:rsidR="00992E47">
        <w:t xml:space="preserve"> (</w:t>
      </w:r>
      <w:r w:rsidR="00544AE7">
        <w:t>2011)</w:t>
      </w:r>
      <w:r w:rsidR="00992E47">
        <w:t xml:space="preserve"> demonstrates the benefit achieved by the University of Tex</w:t>
      </w:r>
      <w:r w:rsidR="001D7399">
        <w:t>as</w:t>
      </w:r>
      <w:r w:rsidR="00D96DE9">
        <w:t>,</w:t>
      </w:r>
      <w:r w:rsidR="001D7399">
        <w:t xml:space="preserve"> who implemented a similar architecture</w:t>
      </w:r>
      <w:r w:rsidR="00135071">
        <w:t xml:space="preserve"> to</w:t>
      </w:r>
      <w:r w:rsidR="002B34AF">
        <w:t xml:space="preserve"> </w:t>
      </w:r>
      <w:r w:rsidR="00D96DE9">
        <w:t>provide</w:t>
      </w:r>
      <w:r w:rsidR="002B34AF">
        <w:t xml:space="preserve"> the most cost-effective means to produce </w:t>
      </w:r>
      <w:r w:rsidR="00FD2625">
        <w:t xml:space="preserve">graduates </w:t>
      </w:r>
      <w:r w:rsidR="0051517F">
        <w:t xml:space="preserve">and </w:t>
      </w:r>
      <w:r w:rsidR="00D96DE9">
        <w:t>provide quality education.</w:t>
      </w:r>
      <w:r w:rsidR="009540BC">
        <w:t xml:space="preserve"> The system </w:t>
      </w:r>
      <w:r w:rsidR="00977937">
        <w:t>decreased IT staff burden by providing simple Web access</w:t>
      </w:r>
      <w:r w:rsidR="00FA2B9B">
        <w:t>, all while enduring data integrity and streamlining processes</w:t>
      </w:r>
      <w:r w:rsidR="00D96DE9">
        <w:t xml:space="preserve">.  For these reasons, </w:t>
      </w:r>
      <w:r w:rsidR="00FF39B2">
        <w:t xml:space="preserve">my framework proposes similar </w:t>
      </w:r>
      <w:r w:rsidR="00D043F4">
        <w:t>benefits</w:t>
      </w:r>
      <w:r w:rsidR="00FF39B2">
        <w:t xml:space="preserve">.   </w:t>
      </w:r>
    </w:p>
    <w:p w14:paraId="0BE2105E" w14:textId="022D0A9B" w:rsidR="00322184" w:rsidRDefault="00322184" w:rsidP="00322184">
      <w:pPr>
        <w:spacing w:after="0" w:line="480" w:lineRule="auto"/>
        <w:jc w:val="center"/>
        <w:rPr>
          <w:rStyle w:val="fnt0"/>
          <w:rFonts w:cs="Times New Roman"/>
          <w:b/>
          <w:bCs/>
          <w:szCs w:val="24"/>
        </w:rPr>
      </w:pPr>
      <w:r w:rsidRPr="009F5630">
        <w:rPr>
          <w:rStyle w:val="fnt0"/>
          <w:rFonts w:cs="Times New Roman"/>
          <w:b/>
          <w:bCs/>
          <w:szCs w:val="24"/>
        </w:rPr>
        <w:lastRenderedPageBreak/>
        <w:t>Part B: SAS Code – Conditional Situations</w:t>
      </w:r>
    </w:p>
    <w:p w14:paraId="7A9A9B1F" w14:textId="622D05BD" w:rsidR="00322184" w:rsidRDefault="00852FEE" w:rsidP="00322184">
      <w:pPr>
        <w:spacing w:after="0" w:line="480" w:lineRule="auto"/>
        <w:rPr>
          <w:rStyle w:val="fnt0"/>
          <w:rFonts w:cs="Times New Roman"/>
          <w:szCs w:val="24"/>
        </w:rPr>
      </w:pPr>
      <w:r>
        <w:rPr>
          <w:rFonts w:cs="Times New Roman"/>
          <w:b/>
          <w:bCs/>
          <w:noProof/>
          <w:color w:val="000000"/>
          <w:szCs w:val="24"/>
        </w:rPr>
        <mc:AlternateContent>
          <mc:Choice Requires="wpg">
            <w:drawing>
              <wp:anchor distT="0" distB="0" distL="114300" distR="114300" simplePos="0" relativeHeight="251674624" behindDoc="0" locked="0" layoutInCell="1" allowOverlap="1" wp14:anchorId="1AFB5540" wp14:editId="5AA12352">
                <wp:simplePos x="0" y="0"/>
                <wp:positionH relativeFrom="column">
                  <wp:posOffset>4471516</wp:posOffset>
                </wp:positionH>
                <wp:positionV relativeFrom="paragraph">
                  <wp:posOffset>4698777</wp:posOffset>
                </wp:positionV>
                <wp:extent cx="1448730" cy="2987040"/>
                <wp:effectExtent l="0" t="0" r="0" b="3810"/>
                <wp:wrapSquare wrapText="bothSides"/>
                <wp:docPr id="7" name="Group 7"/>
                <wp:cNvGraphicFramePr/>
                <a:graphic xmlns:a="http://schemas.openxmlformats.org/drawingml/2006/main">
                  <a:graphicData uri="http://schemas.microsoft.com/office/word/2010/wordprocessingGroup">
                    <wpg:wgp>
                      <wpg:cNvGrpSpPr/>
                      <wpg:grpSpPr>
                        <a:xfrm>
                          <a:off x="0" y="0"/>
                          <a:ext cx="1448730" cy="2987040"/>
                          <a:chOff x="0" y="0"/>
                          <a:chExt cx="1448730" cy="2987040"/>
                        </a:xfrm>
                      </wpg:grpSpPr>
                      <pic:pic xmlns:pic="http://schemas.openxmlformats.org/drawingml/2006/picture">
                        <pic:nvPicPr>
                          <pic:cNvPr id="3" name="Picture 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44600" cy="2567305"/>
                          </a:xfrm>
                          <a:prstGeom prst="rect">
                            <a:avLst/>
                          </a:prstGeom>
                        </pic:spPr>
                      </pic:pic>
                      <wps:wsp>
                        <wps:cNvPr id="6" name="Text Box 6"/>
                        <wps:cNvSpPr txBox="1"/>
                        <wps:spPr>
                          <a:xfrm>
                            <a:off x="30140" y="2597150"/>
                            <a:ext cx="1418590" cy="389890"/>
                          </a:xfrm>
                          <a:prstGeom prst="rect">
                            <a:avLst/>
                          </a:prstGeom>
                          <a:solidFill>
                            <a:prstClr val="white"/>
                          </a:solidFill>
                          <a:ln>
                            <a:noFill/>
                          </a:ln>
                        </wps:spPr>
                        <wps:txbx>
                          <w:txbxContent>
                            <w:p w14:paraId="560B85E4" w14:textId="47164C9D" w:rsidR="00852FEE" w:rsidRPr="00266E9D" w:rsidRDefault="00852FEE" w:rsidP="00852FEE">
                              <w:pPr>
                                <w:pStyle w:val="Caption"/>
                                <w:rPr>
                                  <w:rFonts w:cs="Times New Roman"/>
                                  <w:noProof/>
                                  <w:color w:val="000000"/>
                                  <w:sz w:val="24"/>
                                  <w:szCs w:val="24"/>
                                  <w:shd w:val="clear" w:color="auto" w:fill="FFFFFF"/>
                                </w:rPr>
                              </w:pPr>
                              <w:r>
                                <w:t>Figure 5. Contents of the WORK.MYDATA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FB5540" id="Group 7" o:spid="_x0000_s1031" style="position:absolute;margin-left:352.1pt;margin-top:370pt;width:114.05pt;height:235.2pt;z-index:251674624" coordsize="14487,298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">
                <v:shape id="Picture 3" o:spid="_x0000_s1032" type="#_x0000_t75" style="position:absolute;width:12446;height:25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">
                  <v:imagedata r:id="rId14" o:title=""/>
                </v:shape>
                <v:shape id="Text Box 6" o:spid="_x0000_s1033" type="#_x0000_t202" style="position:absolute;left:301;top:25971;width:14186;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560B85E4" w14:textId="47164C9D" w:rsidR="00852FEE" w:rsidRPr="00266E9D" w:rsidRDefault="00852FEE" w:rsidP="00852FEE">
                        <w:pPr>
                          <w:pStyle w:val="Caption"/>
                          <w:rPr>
                            <w:rFonts w:cs="Times New Roman"/>
                            <w:noProof/>
                            <w:color w:val="000000"/>
                            <w:sz w:val="24"/>
                            <w:szCs w:val="24"/>
                            <w:shd w:val="clear" w:color="auto" w:fill="FFFFFF"/>
                          </w:rPr>
                        </w:pPr>
                        <w:r>
                          <w:t>Figure 5. Contents of the WORK.MYDATA dataset</w:t>
                        </w:r>
                      </w:p>
                    </w:txbxContent>
                  </v:textbox>
                </v:shape>
                <w10:wrap type="square"/>
              </v:group>
            </w:pict>
          </mc:Fallback>
        </mc:AlternateContent>
      </w:r>
      <w:r w:rsidR="00322184">
        <w:rPr>
          <w:rFonts w:cs="Times New Roman"/>
          <w:b/>
          <w:bCs/>
          <w:noProof/>
          <w:color w:val="000000"/>
          <w:szCs w:val="24"/>
        </w:rPr>
        <mc:AlternateContent>
          <mc:Choice Requires="wpg">
            <w:drawing>
              <wp:anchor distT="0" distB="0" distL="114300" distR="114300" simplePos="0" relativeHeight="251658240" behindDoc="1" locked="0" layoutInCell="1" allowOverlap="1" wp14:anchorId="20EFD651" wp14:editId="34CC4232">
                <wp:simplePos x="0" y="0"/>
                <wp:positionH relativeFrom="column">
                  <wp:posOffset>1643380</wp:posOffset>
                </wp:positionH>
                <wp:positionV relativeFrom="paragraph">
                  <wp:posOffset>727710</wp:posOffset>
                </wp:positionV>
                <wp:extent cx="4559935" cy="2799715"/>
                <wp:effectExtent l="0" t="0" r="0" b="635"/>
                <wp:wrapTight wrapText="bothSides">
                  <wp:wrapPolygon edited="0">
                    <wp:start x="0" y="0"/>
                    <wp:lineTo x="0" y="21458"/>
                    <wp:lineTo x="21477" y="21458"/>
                    <wp:lineTo x="21477" y="0"/>
                    <wp:lineTo x="0" y="0"/>
                  </wp:wrapPolygon>
                </wp:wrapTight>
                <wp:docPr id="4" name="Group 4"/>
                <wp:cNvGraphicFramePr/>
                <a:graphic xmlns:a="http://schemas.openxmlformats.org/drawingml/2006/main">
                  <a:graphicData uri="http://schemas.microsoft.com/office/word/2010/wordprocessingGroup">
                    <wpg:wgp>
                      <wpg:cNvGrpSpPr/>
                      <wpg:grpSpPr>
                        <a:xfrm>
                          <a:off x="0" y="0"/>
                          <a:ext cx="4559935" cy="2799715"/>
                          <a:chOff x="0" y="0"/>
                          <a:chExt cx="4559935" cy="2799715"/>
                        </a:xfrm>
                      </wpg:grpSpPr>
                      <pic:pic xmlns:pic="http://schemas.openxmlformats.org/drawingml/2006/picture">
                        <pic:nvPicPr>
                          <pic:cNvPr id="2" name="Picture 2" descr="A screenshot of a social media post&#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59935" cy="2482850"/>
                          </a:xfrm>
                          <a:prstGeom prst="rect">
                            <a:avLst/>
                          </a:prstGeom>
                        </pic:spPr>
                      </pic:pic>
                      <wps:wsp>
                        <wps:cNvPr id="1" name="Text Box 1"/>
                        <wps:cNvSpPr txBox="1"/>
                        <wps:spPr>
                          <a:xfrm>
                            <a:off x="0" y="2541270"/>
                            <a:ext cx="4559935" cy="258445"/>
                          </a:xfrm>
                          <a:prstGeom prst="rect">
                            <a:avLst/>
                          </a:prstGeom>
                          <a:solidFill>
                            <a:prstClr val="white"/>
                          </a:solidFill>
                          <a:ln>
                            <a:noFill/>
                          </a:ln>
                        </wps:spPr>
                        <wps:txbx>
                          <w:txbxContent>
                            <w:p w14:paraId="77CC9782" w14:textId="72D4D66E" w:rsidR="00322184" w:rsidRPr="006A3D7E" w:rsidRDefault="00322184" w:rsidP="00322184">
                              <w:pPr>
                                <w:pStyle w:val="Caption"/>
                                <w:rPr>
                                  <w:rFonts w:cs="Times New Roman"/>
                                  <w:noProof/>
                                  <w:color w:val="000000"/>
                                  <w:sz w:val="24"/>
                                  <w:szCs w:val="24"/>
                                  <w:shd w:val="clear" w:color="auto" w:fill="FFFFFF"/>
                                </w:rPr>
                              </w:pPr>
                              <w:r>
                                <w:t>Figure</w:t>
                              </w:r>
                              <w:r w:rsidR="00D242AC">
                                <w:t xml:space="preserve"> 4</w:t>
                              </w:r>
                              <w:r>
                                <w:t>. SAS Code to read records from 'EXAMPLE.DAT' input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EFD651" id="Group 4" o:spid="_x0000_s1034" style="position:absolute;margin-left:129.4pt;margin-top:57.3pt;width:359.05pt;height:220.45pt;z-index:-251658240" coordsize="45599,27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">
                <v:shape id="Picture 2" o:spid="_x0000_s1035" type="#_x0000_t75" alt="A screenshot of a social media post&#10;&#10;Description automatically generated" style="position:absolute;width:45599;height:24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">
                  <v:imagedata r:id="rId16" o:title="A screenshot of a social media post&#10;&#10;Description automatically generated"/>
                </v:shape>
                <v:shape id="Text Box 1" o:spid="_x0000_s1036" type="#_x0000_t202" style="position:absolute;top:25412;width:4559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77CC9782" w14:textId="72D4D66E" w:rsidR="00322184" w:rsidRPr="006A3D7E" w:rsidRDefault="00322184" w:rsidP="00322184">
                        <w:pPr>
                          <w:pStyle w:val="Caption"/>
                          <w:rPr>
                            <w:rFonts w:cs="Times New Roman"/>
                            <w:noProof/>
                            <w:color w:val="000000"/>
                            <w:sz w:val="24"/>
                            <w:szCs w:val="24"/>
                            <w:shd w:val="clear" w:color="auto" w:fill="FFFFFF"/>
                          </w:rPr>
                        </w:pPr>
                        <w:r>
                          <w:t>Figure</w:t>
                        </w:r>
                        <w:r w:rsidR="00D242AC">
                          <w:t xml:space="preserve"> 4</w:t>
                        </w:r>
                        <w:r>
                          <w:t>. SAS Code to read records from 'EXAMPLE.DAT' input file</w:t>
                        </w:r>
                      </w:p>
                    </w:txbxContent>
                  </v:textbox>
                </v:shape>
                <w10:wrap type="tight"/>
              </v:group>
            </w:pict>
          </mc:Fallback>
        </mc:AlternateContent>
      </w:r>
      <w:r w:rsidR="00322184">
        <w:rPr>
          <w:rStyle w:val="fnt0"/>
          <w:rFonts w:cs="Times New Roman"/>
          <w:b/>
          <w:bCs/>
          <w:szCs w:val="24"/>
        </w:rPr>
        <w:tab/>
      </w:r>
      <w:r w:rsidR="00322184">
        <w:rPr>
          <w:rStyle w:val="fnt0"/>
          <w:rFonts w:cs="Times New Roman"/>
          <w:szCs w:val="24"/>
        </w:rPr>
        <w:t xml:space="preserve">The second part of the assignment asks the student to read records from a file named ‘EXAMPLE.DAT’ that contains 50 observations across nine attributes.   The directions instruct the student to create a new data set named MYDATA and to populate the data set with five of the nine attributes (e.g., ID, GP, AGE, TIME1, and TIME2) </w:t>
      </w:r>
      <w:r w:rsidR="006C3BCA">
        <w:rPr>
          <w:rStyle w:val="fnt0"/>
          <w:rFonts w:cs="Times New Roman"/>
          <w:szCs w:val="24"/>
        </w:rPr>
        <w:t>from the</w:t>
      </w:r>
      <w:r w:rsidR="00322184">
        <w:rPr>
          <w:rStyle w:val="fnt0"/>
          <w:rFonts w:cs="Times New Roman"/>
          <w:szCs w:val="24"/>
        </w:rPr>
        <w:t xml:space="preserve"> ‘EXAMPLE.DAT’ file.  The student is to only read certain records from the data file, including only individuals who are ten years of age or younger.  To subset the data, we make use of a subsetting IF statement in the DATA step.  The subsetting IF statement populates the MYDATA data set with the corresponding attributes from the ‘EXAMPLE.DAT’ file </w:t>
      </w:r>
      <w:r w:rsidR="00322184" w:rsidRPr="00B606DB">
        <w:rPr>
          <w:rStyle w:val="fnt0"/>
          <w:rFonts w:cs="Times New Roman"/>
          <w:szCs w:val="24"/>
        </w:rPr>
        <w:t>(Elliott &amp; Woodward, 2016)</w:t>
      </w:r>
      <w:r w:rsidR="00322184">
        <w:rPr>
          <w:rStyle w:val="fnt0"/>
          <w:rFonts w:cs="Times New Roman"/>
          <w:szCs w:val="24"/>
        </w:rPr>
        <w:t xml:space="preserve">. Figure </w:t>
      </w:r>
      <w:r w:rsidR="00D242AC">
        <w:rPr>
          <w:rStyle w:val="fnt0"/>
          <w:rFonts w:cs="Times New Roman"/>
          <w:szCs w:val="24"/>
        </w:rPr>
        <w:t>4</w:t>
      </w:r>
      <w:r w:rsidR="00322184">
        <w:rPr>
          <w:rStyle w:val="fnt0"/>
          <w:rFonts w:cs="Times New Roman"/>
          <w:szCs w:val="24"/>
        </w:rPr>
        <w:t xml:space="preserve"> shows the SAS code used to read in the file.  By examining output either from the results viewer, the output tab, or the log file, we can verify we subsetted the data correctly.  Figure </w:t>
      </w:r>
      <w:r w:rsidR="00EA38A1">
        <w:rPr>
          <w:rStyle w:val="fnt0"/>
          <w:rFonts w:cs="Times New Roman"/>
          <w:szCs w:val="24"/>
        </w:rPr>
        <w:t xml:space="preserve">5 </w:t>
      </w:r>
      <w:r w:rsidR="00322184">
        <w:rPr>
          <w:rStyle w:val="fnt0"/>
          <w:rFonts w:cs="Times New Roman"/>
          <w:szCs w:val="24"/>
        </w:rPr>
        <w:t xml:space="preserve">displays the output from the results viewer after we run the PROC PRINT procedure to display the records to the viewer in HTML format.   The MYDATA data set contains 22 of the 50 records from the original file.  We subsetted the data according to the </w:t>
      </w:r>
      <w:r w:rsidR="00322184">
        <w:rPr>
          <w:rStyle w:val="fnt0"/>
          <w:rFonts w:cs="Times New Roman"/>
          <w:szCs w:val="24"/>
        </w:rPr>
        <w:lastRenderedPageBreak/>
        <w:t>requirements.  We can verify this by viewing and confirming the ages of the 22 subjects</w:t>
      </w:r>
      <w:r w:rsidR="003E39A6">
        <w:rPr>
          <w:rStyle w:val="fnt0"/>
          <w:rFonts w:cs="Times New Roman"/>
          <w:szCs w:val="24"/>
        </w:rPr>
        <w:t xml:space="preserve">, </w:t>
      </w:r>
      <w:r w:rsidR="00322184">
        <w:rPr>
          <w:rStyle w:val="fnt0"/>
          <w:rFonts w:cs="Times New Roman"/>
          <w:szCs w:val="24"/>
        </w:rPr>
        <w:t xml:space="preserve">output via the PRINT procedure in Figure </w:t>
      </w:r>
      <w:r w:rsidR="0055493C">
        <w:rPr>
          <w:rStyle w:val="fnt0"/>
          <w:rFonts w:cs="Times New Roman"/>
          <w:szCs w:val="24"/>
        </w:rPr>
        <w:t>5.</w:t>
      </w:r>
    </w:p>
    <w:p w14:paraId="183DDE37" w14:textId="77777777" w:rsidR="00322184" w:rsidRDefault="00322184" w:rsidP="00322184">
      <w:pPr>
        <w:rPr>
          <w:rStyle w:val="fnt0"/>
          <w:rFonts w:cs="Times New Roman"/>
          <w:szCs w:val="24"/>
        </w:rPr>
      </w:pPr>
      <w:r>
        <w:rPr>
          <w:rStyle w:val="fnt0"/>
          <w:rFonts w:cs="Times New Roman"/>
          <w:szCs w:val="24"/>
        </w:rPr>
        <w:br w:type="page"/>
      </w:r>
    </w:p>
    <w:p w14:paraId="18829177" w14:textId="272FE9D2" w:rsidR="00322184" w:rsidRDefault="00322184" w:rsidP="00322184">
      <w:pPr>
        <w:spacing w:after="0" w:line="480" w:lineRule="auto"/>
        <w:jc w:val="center"/>
        <w:rPr>
          <w:rStyle w:val="fnt0"/>
          <w:rFonts w:cs="Times New Roman"/>
          <w:szCs w:val="24"/>
        </w:rPr>
      </w:pPr>
      <w:r>
        <w:rPr>
          <w:rStyle w:val="fnt0"/>
          <w:rFonts w:cs="Times New Roman"/>
          <w:szCs w:val="24"/>
        </w:rPr>
        <w:lastRenderedPageBreak/>
        <w:t>References</w:t>
      </w:r>
    </w:p>
    <w:p w14:paraId="7429E930" w14:textId="00468D98" w:rsidR="00DF4FF9" w:rsidRDefault="00DF4FF9" w:rsidP="00DF4FF9">
      <w:pPr>
        <w:spacing w:after="0" w:line="480" w:lineRule="auto"/>
        <w:ind w:left="720" w:hanging="720"/>
        <w:rPr>
          <w:rStyle w:val="fnt0"/>
          <w:rFonts w:cs="Times New Roman"/>
          <w:szCs w:val="24"/>
        </w:rPr>
      </w:pPr>
      <w:r w:rsidRPr="0065080A">
        <w:rPr>
          <w:rStyle w:val="fnt0"/>
          <w:rFonts w:cs="Times New Roman"/>
          <w:szCs w:val="24"/>
        </w:rPr>
        <w:t>Eckerson, W. W. (2006). Performance Dashboards: Measuring, Monitoring, and Managing Your Business. Wiley.</w:t>
      </w:r>
      <w:r>
        <w:rPr>
          <w:rStyle w:val="fnt0"/>
          <w:rFonts w:cs="Times New Roman"/>
          <w:szCs w:val="24"/>
        </w:rPr>
        <w:t xml:space="preserve"> </w:t>
      </w:r>
      <w:r w:rsidRPr="0065080A">
        <w:rPr>
          <w:rStyle w:val="fnt0"/>
          <w:rFonts w:cs="Times New Roman"/>
          <w:szCs w:val="24"/>
        </w:rPr>
        <w:t>http://search.ebscohost.com/login.aspx?direct=true&amp;db=nlebk&amp;AN=142545&amp;site=ehost-live</w:t>
      </w:r>
    </w:p>
    <w:p w14:paraId="64133F85" w14:textId="0BAA696E" w:rsidR="00322184" w:rsidRDefault="00322184" w:rsidP="00322184">
      <w:pPr>
        <w:spacing w:after="0" w:line="480" w:lineRule="auto"/>
        <w:ind w:left="720" w:hanging="720"/>
        <w:rPr>
          <w:rStyle w:val="fnt0"/>
          <w:rFonts w:cs="Times New Roman"/>
          <w:szCs w:val="24"/>
        </w:rPr>
      </w:pPr>
      <w:r w:rsidRPr="008038B5">
        <w:rPr>
          <w:rStyle w:val="fnt0"/>
          <w:rFonts w:cs="Times New Roman"/>
          <w:szCs w:val="24"/>
        </w:rPr>
        <w:t>Elliott, A. C., &amp; Woodward, W. A. (2016). SAS essentials: Mastering SAS for data analytics (Second edition). John Wiley and Sons, Inc.</w:t>
      </w:r>
    </w:p>
    <w:p w14:paraId="239B6A9E" w14:textId="1453E5FA" w:rsidR="00537B9A" w:rsidRDefault="00537B9A" w:rsidP="00322184">
      <w:pPr>
        <w:spacing w:after="0" w:line="480" w:lineRule="auto"/>
        <w:ind w:left="720" w:hanging="720"/>
        <w:rPr>
          <w:rStyle w:val="fnt0"/>
          <w:rFonts w:cs="Times New Roman"/>
          <w:szCs w:val="24"/>
        </w:rPr>
      </w:pPr>
      <w:r w:rsidRPr="00537B9A">
        <w:rPr>
          <w:rStyle w:val="fnt0"/>
          <w:rFonts w:cs="Times New Roman"/>
          <w:szCs w:val="24"/>
        </w:rPr>
        <w:t>Hildreth, S. (2012). Minnesota DEPARTMENT OF EDUCATION. Computerworld, 46(15), 21.</w:t>
      </w:r>
    </w:p>
    <w:p w14:paraId="0A770656" w14:textId="62668A13" w:rsidR="00A42F08" w:rsidRDefault="00A42F08" w:rsidP="00322184">
      <w:pPr>
        <w:spacing w:after="0" w:line="480" w:lineRule="auto"/>
        <w:ind w:left="720" w:hanging="720"/>
        <w:rPr>
          <w:rStyle w:val="fnt0"/>
          <w:rFonts w:cs="Times New Roman"/>
          <w:szCs w:val="24"/>
        </w:rPr>
      </w:pPr>
      <w:r w:rsidRPr="00A42F08">
        <w:rPr>
          <w:rStyle w:val="fnt0"/>
          <w:rFonts w:cs="Times New Roman"/>
          <w:szCs w:val="24"/>
        </w:rPr>
        <w:t>Muntean, M., Sabau, G., Bologa, A.-R., Surcel, T., &amp; Florea, A. (n.d.). Performance Dashboards for Universities. 7.</w:t>
      </w:r>
    </w:p>
    <w:p w14:paraId="12CBD485" w14:textId="26882814" w:rsidR="00C75DB4" w:rsidRDefault="00C75DB4" w:rsidP="00322184">
      <w:pPr>
        <w:spacing w:after="0" w:line="480" w:lineRule="auto"/>
        <w:ind w:left="720" w:hanging="720"/>
        <w:rPr>
          <w:rStyle w:val="fnt0"/>
          <w:rFonts w:cs="Times New Roman"/>
          <w:szCs w:val="24"/>
        </w:rPr>
      </w:pPr>
      <w:r w:rsidRPr="00C75DB4">
        <w:rPr>
          <w:rStyle w:val="fnt0"/>
          <w:rFonts w:cs="Times New Roman"/>
          <w:szCs w:val="24"/>
        </w:rPr>
        <w:t>Oliver, F. (2013). Real-Time Data Warehousing for Legacy Applications. Business Intelligence Journal, 18(3), 29–35.</w:t>
      </w:r>
    </w:p>
    <w:p w14:paraId="50763E90" w14:textId="1127DD3A" w:rsidR="00EC207D" w:rsidRDefault="00916968" w:rsidP="00322184">
      <w:pPr>
        <w:spacing w:after="0" w:line="480" w:lineRule="auto"/>
        <w:ind w:left="720" w:hanging="720"/>
        <w:rPr>
          <w:rStyle w:val="fnt0"/>
          <w:rFonts w:cs="Times New Roman"/>
          <w:szCs w:val="24"/>
        </w:rPr>
      </w:pPr>
      <w:r>
        <w:rPr>
          <w:rStyle w:val="fnt0"/>
          <w:rFonts w:cs="Times New Roman"/>
          <w:szCs w:val="24"/>
        </w:rPr>
        <w:t>SAS</w:t>
      </w:r>
      <w:bookmarkStart w:id="0" w:name="_GoBack"/>
      <w:bookmarkEnd w:id="0"/>
      <w:r w:rsidR="00EC207D" w:rsidRPr="00EC207D">
        <w:rPr>
          <w:rStyle w:val="fnt0"/>
          <w:rFonts w:cs="Times New Roman"/>
          <w:szCs w:val="24"/>
        </w:rPr>
        <w:t>. (2011). SAS, University of Texas System Launch Public Dashboard to Share Progress, Performance. Business Wire (English). http://search.ebscohost.com/login.aspx?direct=true&amp;db=bwh&amp;AN=bizwire.c38645533&amp;site=ehost-live</w:t>
      </w:r>
    </w:p>
    <w:p w14:paraId="5E1FDB25" w14:textId="5D9C13CE" w:rsidR="00322E23" w:rsidRDefault="00322E23" w:rsidP="00322184">
      <w:pPr>
        <w:spacing w:after="0" w:line="480" w:lineRule="auto"/>
        <w:ind w:left="720" w:hanging="720"/>
        <w:rPr>
          <w:rStyle w:val="fnt0"/>
          <w:rFonts w:cs="Times New Roman"/>
          <w:szCs w:val="24"/>
        </w:rPr>
      </w:pPr>
      <w:r w:rsidRPr="00322E23">
        <w:rPr>
          <w:rStyle w:val="fnt0"/>
          <w:rFonts w:cs="Times New Roman"/>
          <w:szCs w:val="24"/>
        </w:rPr>
        <w:t xml:space="preserve">SAS Help Center: Example: Support Vector Machine. (n.d.). Retrieved January 19, 2020, from </w:t>
      </w:r>
      <w:hyperlink r:id="rId17" w:history="1">
        <w:r w:rsidR="000D1327" w:rsidRPr="00050567">
          <w:rPr>
            <w:rStyle w:val="Hyperlink"/>
            <w:rFonts w:cs="Times New Roman"/>
            <w:szCs w:val="24"/>
            <w:shd w:val="clear" w:color="auto" w:fill="FFFFFF"/>
          </w:rPr>
          <w:t>https://documentation.sas.com/?docsetId=webeditorref&amp;docsetTarget=n1r3xo1gzo2tfyn1x7re11rswt7w.htm&amp;docsetVersion=3.71&amp;locale=en</w:t>
        </w:r>
      </w:hyperlink>
    </w:p>
    <w:p w14:paraId="2721D1D3" w14:textId="2F5AD70F" w:rsidR="000D1327" w:rsidRDefault="000D1327" w:rsidP="00322184">
      <w:pPr>
        <w:spacing w:after="0" w:line="480" w:lineRule="auto"/>
        <w:ind w:left="720" w:hanging="720"/>
        <w:rPr>
          <w:rStyle w:val="fnt0"/>
          <w:rFonts w:cs="Times New Roman"/>
          <w:szCs w:val="24"/>
        </w:rPr>
      </w:pPr>
      <w:r w:rsidRPr="000D1327">
        <w:rPr>
          <w:rStyle w:val="fnt0"/>
          <w:rFonts w:cs="Times New Roman"/>
          <w:szCs w:val="24"/>
        </w:rPr>
        <w:t xml:space="preserve">SAS Help Center: Support Vector Machine Action Set. (n.d.). Retrieved January 19, 2020, from </w:t>
      </w:r>
      <w:hyperlink r:id="rId18" w:history="1">
        <w:r w:rsidR="004635AF" w:rsidRPr="00050567">
          <w:rPr>
            <w:rStyle w:val="Hyperlink"/>
            <w:rFonts w:cs="Times New Roman"/>
            <w:szCs w:val="24"/>
            <w:shd w:val="clear" w:color="auto" w:fill="FFFFFF"/>
          </w:rPr>
          <w:t>https://documentation.sas.com/?docsetId=casactml&amp;docsetTarget=casactml_svm_example01.htm&amp;docsetVersion=8.2&amp;locale=en</w:t>
        </w:r>
      </w:hyperlink>
    </w:p>
    <w:p w14:paraId="062BA78A" w14:textId="53192209" w:rsidR="004635AF" w:rsidRDefault="004635AF" w:rsidP="00322184">
      <w:pPr>
        <w:spacing w:after="0" w:line="480" w:lineRule="auto"/>
        <w:ind w:left="720" w:hanging="720"/>
        <w:rPr>
          <w:rStyle w:val="fnt0"/>
          <w:rFonts w:cs="Times New Roman"/>
          <w:szCs w:val="24"/>
        </w:rPr>
      </w:pPr>
      <w:r w:rsidRPr="004635AF">
        <w:rPr>
          <w:rStyle w:val="fnt0"/>
          <w:rFonts w:cs="Times New Roman"/>
          <w:szCs w:val="24"/>
        </w:rPr>
        <w:lastRenderedPageBreak/>
        <w:t>Stocker, R. (2012). The Role of Business Intelligence Dashboards in Higher Education. Credit Control, 33(1), 37–42.</w:t>
      </w:r>
    </w:p>
    <w:p w14:paraId="67695D3A" w14:textId="1CD04BF2" w:rsidR="00F4238F" w:rsidRDefault="00BD76C2" w:rsidP="00322184">
      <w:pPr>
        <w:spacing w:after="0" w:line="480" w:lineRule="auto"/>
        <w:ind w:left="720" w:hanging="720"/>
        <w:rPr>
          <w:rStyle w:val="fnt0"/>
          <w:rFonts w:cs="Times New Roman"/>
          <w:szCs w:val="24"/>
        </w:rPr>
      </w:pPr>
      <w:r w:rsidRPr="00BD76C2">
        <w:rPr>
          <w:rStyle w:val="fnt0"/>
          <w:rFonts w:cs="Times New Roman"/>
          <w:szCs w:val="24"/>
        </w:rPr>
        <w:t xml:space="preserve">Thammasiri, D., Delen, D., Meesad, P., &amp; Kasap, N. (2014). A critical assessment of imbalanced class distribution problem: The case of predicting freshmen student attrition. Expert Systems with Applications, 41(2), 321–330. </w:t>
      </w:r>
      <w:hyperlink r:id="rId19" w:history="1">
        <w:r w:rsidR="004B6759" w:rsidRPr="00050567">
          <w:rPr>
            <w:rStyle w:val="Hyperlink"/>
            <w:rFonts w:cs="Times New Roman"/>
            <w:szCs w:val="24"/>
            <w:shd w:val="clear" w:color="auto" w:fill="FFFFFF"/>
          </w:rPr>
          <w:t>https://doi.org/10.1016/j.eswa.2013.07.046</w:t>
        </w:r>
      </w:hyperlink>
    </w:p>
    <w:p w14:paraId="2578BEF6" w14:textId="3AB77440" w:rsidR="004B6759" w:rsidRPr="00510F20" w:rsidRDefault="004B6759" w:rsidP="00322184">
      <w:pPr>
        <w:spacing w:after="0" w:line="480" w:lineRule="auto"/>
        <w:ind w:left="720" w:hanging="720"/>
        <w:rPr>
          <w:rStyle w:val="fnt0"/>
          <w:rFonts w:cs="Times New Roman"/>
          <w:szCs w:val="24"/>
        </w:rPr>
      </w:pPr>
      <w:r w:rsidRPr="004B6759">
        <w:rPr>
          <w:rStyle w:val="fnt0"/>
          <w:rFonts w:cs="Times New Roman"/>
          <w:szCs w:val="24"/>
        </w:rPr>
        <w:t>Warigon, S. (1998). Data warehouse control &amp; security. Internal Auditor, 55(1), 54.</w:t>
      </w:r>
    </w:p>
    <w:p w14:paraId="4BA68178" w14:textId="3B578256" w:rsidR="003E5A39" w:rsidRDefault="003E5A39" w:rsidP="003E5A39">
      <w:pPr>
        <w:spacing w:after="0" w:line="480" w:lineRule="auto"/>
        <w:rPr>
          <w:rStyle w:val="fnt0"/>
          <w:rFonts w:cs="Times New Roman"/>
          <w:szCs w:val="24"/>
        </w:rPr>
      </w:pPr>
    </w:p>
    <w:sectPr w:rsidR="003E5A39" w:rsidSect="003E5A3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1E455C" w14:textId="77777777" w:rsidR="00B8214E" w:rsidRDefault="00B8214E" w:rsidP="005F3F88">
      <w:pPr>
        <w:spacing w:after="0" w:line="240" w:lineRule="auto"/>
      </w:pPr>
      <w:r>
        <w:separator/>
      </w:r>
    </w:p>
  </w:endnote>
  <w:endnote w:type="continuationSeparator" w:id="0">
    <w:p w14:paraId="6E12E6DD" w14:textId="77777777" w:rsidR="00B8214E" w:rsidRDefault="00B8214E" w:rsidP="005F3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C79958" w14:textId="77777777" w:rsidR="00B8214E" w:rsidRDefault="00B8214E" w:rsidP="005F3F88">
      <w:pPr>
        <w:spacing w:after="0" w:line="240" w:lineRule="auto"/>
      </w:pPr>
      <w:r>
        <w:separator/>
      </w:r>
    </w:p>
  </w:footnote>
  <w:footnote w:type="continuationSeparator" w:id="0">
    <w:p w14:paraId="762CDFB7" w14:textId="77777777" w:rsidR="00B8214E" w:rsidRDefault="00B8214E" w:rsidP="005F3F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961495" w14:textId="33F5CA1D" w:rsidR="005F3F88" w:rsidRDefault="00322184" w:rsidP="005F3F88">
    <w:pPr>
      <w:pStyle w:val="Header"/>
    </w:pPr>
    <w:r>
      <w:t>STUDENT RETENTION &amp; REDUCING COSTS</w:t>
    </w:r>
    <w:r w:rsidR="005F3F88">
      <w:tab/>
    </w:r>
    <w:sdt>
      <w:sdtPr>
        <w:id w:val="-903136162"/>
        <w:docPartObj>
          <w:docPartGallery w:val="Page Numbers (Top of Page)"/>
          <w:docPartUnique/>
        </w:docPartObj>
      </w:sdtPr>
      <w:sdtEndPr>
        <w:rPr>
          <w:noProof/>
        </w:rPr>
      </w:sdtEndPr>
      <w:sdtContent>
        <w:r w:rsidR="005F3F88">
          <w:fldChar w:fldCharType="begin"/>
        </w:r>
        <w:r w:rsidR="005F3F88">
          <w:instrText xml:space="preserve"> PAGE   \* MERGEFORMAT </w:instrText>
        </w:r>
        <w:r w:rsidR="005F3F88">
          <w:fldChar w:fldCharType="separate"/>
        </w:r>
        <w:r w:rsidR="005F3F88">
          <w:rPr>
            <w:noProof/>
          </w:rPr>
          <w:t>2</w:t>
        </w:r>
        <w:r w:rsidR="005F3F88">
          <w:rPr>
            <w:noProof/>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71641C" w14:textId="75744A27" w:rsidR="005F3F88" w:rsidRDefault="005F3F88" w:rsidP="005F3F88">
    <w:pPr>
      <w:pStyle w:val="Header"/>
    </w:pPr>
    <w:r>
      <w:t xml:space="preserve">Running head: </w:t>
    </w:r>
    <w:r w:rsidR="00322184">
      <w:t>STUDENT RETENTION &amp; REDUCING COSTS</w:t>
    </w:r>
    <w:r>
      <w:tab/>
    </w:r>
    <w:sdt>
      <w:sdtPr>
        <w:id w:val="1686017280"/>
        <w:docPartObj>
          <w:docPartGallery w:val="Page Numbers (Top of Page)"/>
          <w:docPartUnique/>
        </w:docPartObj>
      </w:sdtPr>
      <w:sdtEndPr>
        <w:rPr>
          <w:noProof/>
        </w:rPr>
      </w:sdtEndPr>
      <w:sdtContent>
        <w:r>
          <w:fldChar w:fldCharType="begin"/>
        </w:r>
        <w:r>
          <w:instrText xml:space="preserve"> PAGE   \* MERGEFORMAT </w:instrText>
        </w:r>
        <w:r>
          <w:fldChar w:fldCharType="separate"/>
        </w:r>
        <w:r>
          <w:t>2</w:t>
        </w:r>
        <w:r>
          <w:rPr>
            <w:noProof/>
          </w:rPr>
          <w:fldChar w:fldCharType="end"/>
        </w:r>
      </w:sdtContent>
    </w:sdt>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S2MLAwMra0MLC0NDBS0lEKTi0uzszPAymwrAUAjc+JxywAAAA="/>
  </w:docVars>
  <w:rsids>
    <w:rsidRoot w:val="00322184"/>
    <w:rsid w:val="000049CD"/>
    <w:rsid w:val="00004C84"/>
    <w:rsid w:val="000125AA"/>
    <w:rsid w:val="00012C5F"/>
    <w:rsid w:val="00015096"/>
    <w:rsid w:val="00020A77"/>
    <w:rsid w:val="0002247B"/>
    <w:rsid w:val="000265F7"/>
    <w:rsid w:val="00027191"/>
    <w:rsid w:val="00031313"/>
    <w:rsid w:val="0003168A"/>
    <w:rsid w:val="00041E61"/>
    <w:rsid w:val="000428A5"/>
    <w:rsid w:val="00044868"/>
    <w:rsid w:val="00047203"/>
    <w:rsid w:val="00051377"/>
    <w:rsid w:val="00051F6A"/>
    <w:rsid w:val="00056687"/>
    <w:rsid w:val="00062E57"/>
    <w:rsid w:val="000651A4"/>
    <w:rsid w:val="00066621"/>
    <w:rsid w:val="00066DC3"/>
    <w:rsid w:val="00070796"/>
    <w:rsid w:val="000716C1"/>
    <w:rsid w:val="0007296C"/>
    <w:rsid w:val="00074996"/>
    <w:rsid w:val="00076128"/>
    <w:rsid w:val="0007775B"/>
    <w:rsid w:val="00084C67"/>
    <w:rsid w:val="000900A2"/>
    <w:rsid w:val="00094311"/>
    <w:rsid w:val="0009457E"/>
    <w:rsid w:val="000978EE"/>
    <w:rsid w:val="000A0D1E"/>
    <w:rsid w:val="000A568F"/>
    <w:rsid w:val="000B3273"/>
    <w:rsid w:val="000B4C51"/>
    <w:rsid w:val="000B7222"/>
    <w:rsid w:val="000C0FBD"/>
    <w:rsid w:val="000C7D19"/>
    <w:rsid w:val="000D1327"/>
    <w:rsid w:val="000D1EF1"/>
    <w:rsid w:val="000D4BE9"/>
    <w:rsid w:val="000D7973"/>
    <w:rsid w:val="000E3125"/>
    <w:rsid w:val="000E7551"/>
    <w:rsid w:val="000E7989"/>
    <w:rsid w:val="000F0A3E"/>
    <w:rsid w:val="001002D3"/>
    <w:rsid w:val="0010032E"/>
    <w:rsid w:val="00104F10"/>
    <w:rsid w:val="00105532"/>
    <w:rsid w:val="00110199"/>
    <w:rsid w:val="001201F0"/>
    <w:rsid w:val="00123156"/>
    <w:rsid w:val="00126298"/>
    <w:rsid w:val="00135071"/>
    <w:rsid w:val="00144291"/>
    <w:rsid w:val="00145E53"/>
    <w:rsid w:val="00147458"/>
    <w:rsid w:val="00147AAD"/>
    <w:rsid w:val="00155202"/>
    <w:rsid w:val="00155BFB"/>
    <w:rsid w:val="001622EB"/>
    <w:rsid w:val="00162F5F"/>
    <w:rsid w:val="00166468"/>
    <w:rsid w:val="00177A37"/>
    <w:rsid w:val="00180445"/>
    <w:rsid w:val="00184675"/>
    <w:rsid w:val="00185003"/>
    <w:rsid w:val="001858F4"/>
    <w:rsid w:val="00191DF3"/>
    <w:rsid w:val="0019270D"/>
    <w:rsid w:val="00194377"/>
    <w:rsid w:val="00195195"/>
    <w:rsid w:val="00195B08"/>
    <w:rsid w:val="001A7FC7"/>
    <w:rsid w:val="001B2A87"/>
    <w:rsid w:val="001B5F55"/>
    <w:rsid w:val="001B671F"/>
    <w:rsid w:val="001D5873"/>
    <w:rsid w:val="001D7399"/>
    <w:rsid w:val="001E12B6"/>
    <w:rsid w:val="001E17EC"/>
    <w:rsid w:val="001E3F14"/>
    <w:rsid w:val="001F128D"/>
    <w:rsid w:val="001F1DB1"/>
    <w:rsid w:val="001F32D0"/>
    <w:rsid w:val="001F75EE"/>
    <w:rsid w:val="002058C9"/>
    <w:rsid w:val="002071D2"/>
    <w:rsid w:val="002110F9"/>
    <w:rsid w:val="00211F45"/>
    <w:rsid w:val="002124D7"/>
    <w:rsid w:val="00213807"/>
    <w:rsid w:val="00213D07"/>
    <w:rsid w:val="002153ED"/>
    <w:rsid w:val="00222277"/>
    <w:rsid w:val="00222D06"/>
    <w:rsid w:val="00224800"/>
    <w:rsid w:val="0023427D"/>
    <w:rsid w:val="002342FA"/>
    <w:rsid w:val="00237383"/>
    <w:rsid w:val="0024448B"/>
    <w:rsid w:val="00255719"/>
    <w:rsid w:val="0026102E"/>
    <w:rsid w:val="002645AB"/>
    <w:rsid w:val="00264FB9"/>
    <w:rsid w:val="002718E5"/>
    <w:rsid w:val="00276BC9"/>
    <w:rsid w:val="00281A5E"/>
    <w:rsid w:val="00286C29"/>
    <w:rsid w:val="002872B1"/>
    <w:rsid w:val="00291C27"/>
    <w:rsid w:val="0029561D"/>
    <w:rsid w:val="00295A5B"/>
    <w:rsid w:val="0029643A"/>
    <w:rsid w:val="002A130B"/>
    <w:rsid w:val="002A19D5"/>
    <w:rsid w:val="002A28CE"/>
    <w:rsid w:val="002A415A"/>
    <w:rsid w:val="002B0F23"/>
    <w:rsid w:val="002B32A5"/>
    <w:rsid w:val="002B34AF"/>
    <w:rsid w:val="002B350D"/>
    <w:rsid w:val="002C09E8"/>
    <w:rsid w:val="002C4BB5"/>
    <w:rsid w:val="002C7B35"/>
    <w:rsid w:val="002C7F84"/>
    <w:rsid w:val="002D76F1"/>
    <w:rsid w:val="002D7EB7"/>
    <w:rsid w:val="002E0479"/>
    <w:rsid w:val="002E4805"/>
    <w:rsid w:val="002E7974"/>
    <w:rsid w:val="002F207C"/>
    <w:rsid w:val="002F2CD7"/>
    <w:rsid w:val="002F3733"/>
    <w:rsid w:val="002F5727"/>
    <w:rsid w:val="00312C2D"/>
    <w:rsid w:val="003161CF"/>
    <w:rsid w:val="00320DEE"/>
    <w:rsid w:val="00321530"/>
    <w:rsid w:val="00322184"/>
    <w:rsid w:val="00322E23"/>
    <w:rsid w:val="00323B0D"/>
    <w:rsid w:val="0033338D"/>
    <w:rsid w:val="003345E4"/>
    <w:rsid w:val="00337756"/>
    <w:rsid w:val="003434E3"/>
    <w:rsid w:val="00350372"/>
    <w:rsid w:val="00354712"/>
    <w:rsid w:val="00355129"/>
    <w:rsid w:val="00362551"/>
    <w:rsid w:val="00364EF3"/>
    <w:rsid w:val="003734A5"/>
    <w:rsid w:val="003765CD"/>
    <w:rsid w:val="003772C8"/>
    <w:rsid w:val="0037733A"/>
    <w:rsid w:val="00383B33"/>
    <w:rsid w:val="00391D40"/>
    <w:rsid w:val="00394166"/>
    <w:rsid w:val="00396EA9"/>
    <w:rsid w:val="003A1F5D"/>
    <w:rsid w:val="003A3624"/>
    <w:rsid w:val="003A4B0A"/>
    <w:rsid w:val="003A561E"/>
    <w:rsid w:val="003A5CAB"/>
    <w:rsid w:val="003A6B6F"/>
    <w:rsid w:val="003B2091"/>
    <w:rsid w:val="003B4C47"/>
    <w:rsid w:val="003B6438"/>
    <w:rsid w:val="003B73AC"/>
    <w:rsid w:val="003C442B"/>
    <w:rsid w:val="003D40E3"/>
    <w:rsid w:val="003D4658"/>
    <w:rsid w:val="003E39A6"/>
    <w:rsid w:val="003E5A39"/>
    <w:rsid w:val="003F0674"/>
    <w:rsid w:val="003F6783"/>
    <w:rsid w:val="00401FCF"/>
    <w:rsid w:val="0040244C"/>
    <w:rsid w:val="00406861"/>
    <w:rsid w:val="00406C63"/>
    <w:rsid w:val="0041089B"/>
    <w:rsid w:val="004109E5"/>
    <w:rsid w:val="0041218C"/>
    <w:rsid w:val="00413346"/>
    <w:rsid w:val="00422255"/>
    <w:rsid w:val="004308EF"/>
    <w:rsid w:val="00433AF4"/>
    <w:rsid w:val="00435930"/>
    <w:rsid w:val="00441E99"/>
    <w:rsid w:val="00442D8C"/>
    <w:rsid w:val="0045002B"/>
    <w:rsid w:val="004508FC"/>
    <w:rsid w:val="004537B8"/>
    <w:rsid w:val="004544F5"/>
    <w:rsid w:val="00455B27"/>
    <w:rsid w:val="00457CF9"/>
    <w:rsid w:val="00462A05"/>
    <w:rsid w:val="004635AF"/>
    <w:rsid w:val="004673C4"/>
    <w:rsid w:val="00467EFD"/>
    <w:rsid w:val="00471316"/>
    <w:rsid w:val="00480EC1"/>
    <w:rsid w:val="0048271F"/>
    <w:rsid w:val="00484FA1"/>
    <w:rsid w:val="00492CAC"/>
    <w:rsid w:val="004955EA"/>
    <w:rsid w:val="004A7441"/>
    <w:rsid w:val="004B00E6"/>
    <w:rsid w:val="004B54B7"/>
    <w:rsid w:val="004B6759"/>
    <w:rsid w:val="004B7E4B"/>
    <w:rsid w:val="004C4D14"/>
    <w:rsid w:val="004D4CD0"/>
    <w:rsid w:val="004E0EC2"/>
    <w:rsid w:val="004E5AD0"/>
    <w:rsid w:val="004E7322"/>
    <w:rsid w:val="004F3937"/>
    <w:rsid w:val="004F55C9"/>
    <w:rsid w:val="005032D9"/>
    <w:rsid w:val="00503318"/>
    <w:rsid w:val="00514CBD"/>
    <w:rsid w:val="0051517F"/>
    <w:rsid w:val="0051742D"/>
    <w:rsid w:val="005226DA"/>
    <w:rsid w:val="00526B63"/>
    <w:rsid w:val="00527743"/>
    <w:rsid w:val="00530085"/>
    <w:rsid w:val="00535B55"/>
    <w:rsid w:val="005370FD"/>
    <w:rsid w:val="00537B9A"/>
    <w:rsid w:val="005443BD"/>
    <w:rsid w:val="00544AE7"/>
    <w:rsid w:val="00554335"/>
    <w:rsid w:val="0055493C"/>
    <w:rsid w:val="005623C0"/>
    <w:rsid w:val="00562542"/>
    <w:rsid w:val="005677E0"/>
    <w:rsid w:val="005735EE"/>
    <w:rsid w:val="00581529"/>
    <w:rsid w:val="0058480D"/>
    <w:rsid w:val="0058666D"/>
    <w:rsid w:val="00587AB5"/>
    <w:rsid w:val="005A3A94"/>
    <w:rsid w:val="005A46F7"/>
    <w:rsid w:val="005A4DC9"/>
    <w:rsid w:val="005B2AEB"/>
    <w:rsid w:val="005B3810"/>
    <w:rsid w:val="005C3BE7"/>
    <w:rsid w:val="005C4BA9"/>
    <w:rsid w:val="005C58D8"/>
    <w:rsid w:val="005C720E"/>
    <w:rsid w:val="005D1A7B"/>
    <w:rsid w:val="005D527B"/>
    <w:rsid w:val="005D58AB"/>
    <w:rsid w:val="005D7356"/>
    <w:rsid w:val="005E4A54"/>
    <w:rsid w:val="005E69D4"/>
    <w:rsid w:val="005E7396"/>
    <w:rsid w:val="005F3F88"/>
    <w:rsid w:val="005F6FAC"/>
    <w:rsid w:val="00605D28"/>
    <w:rsid w:val="00607545"/>
    <w:rsid w:val="006121BB"/>
    <w:rsid w:val="00612459"/>
    <w:rsid w:val="00620C47"/>
    <w:rsid w:val="006230F4"/>
    <w:rsid w:val="006236C8"/>
    <w:rsid w:val="006256E5"/>
    <w:rsid w:val="00627398"/>
    <w:rsid w:val="00627D65"/>
    <w:rsid w:val="00633F15"/>
    <w:rsid w:val="00634338"/>
    <w:rsid w:val="00640D64"/>
    <w:rsid w:val="00643243"/>
    <w:rsid w:val="006478E3"/>
    <w:rsid w:val="0065080A"/>
    <w:rsid w:val="00652D0A"/>
    <w:rsid w:val="00654C73"/>
    <w:rsid w:val="006563D6"/>
    <w:rsid w:val="006610F4"/>
    <w:rsid w:val="00665A0B"/>
    <w:rsid w:val="00670064"/>
    <w:rsid w:val="00680EB8"/>
    <w:rsid w:val="0068105E"/>
    <w:rsid w:val="006823AF"/>
    <w:rsid w:val="00686608"/>
    <w:rsid w:val="00687FB2"/>
    <w:rsid w:val="00690B13"/>
    <w:rsid w:val="0069160D"/>
    <w:rsid w:val="00696A55"/>
    <w:rsid w:val="006A0BA7"/>
    <w:rsid w:val="006A7812"/>
    <w:rsid w:val="006C1F5F"/>
    <w:rsid w:val="006C3B66"/>
    <w:rsid w:val="006C3BCA"/>
    <w:rsid w:val="006C58DC"/>
    <w:rsid w:val="006C615C"/>
    <w:rsid w:val="006D15AA"/>
    <w:rsid w:val="006D45A2"/>
    <w:rsid w:val="006D68D8"/>
    <w:rsid w:val="006E3F02"/>
    <w:rsid w:val="006E5E8F"/>
    <w:rsid w:val="006E6FCC"/>
    <w:rsid w:val="006F0699"/>
    <w:rsid w:val="006F1377"/>
    <w:rsid w:val="006F3C15"/>
    <w:rsid w:val="0071406D"/>
    <w:rsid w:val="00720083"/>
    <w:rsid w:val="00725C4C"/>
    <w:rsid w:val="00727215"/>
    <w:rsid w:val="0073049C"/>
    <w:rsid w:val="00732219"/>
    <w:rsid w:val="007339B6"/>
    <w:rsid w:val="00736C49"/>
    <w:rsid w:val="007413E2"/>
    <w:rsid w:val="00741A7E"/>
    <w:rsid w:val="00757CAC"/>
    <w:rsid w:val="00760BDB"/>
    <w:rsid w:val="00761F55"/>
    <w:rsid w:val="007630FE"/>
    <w:rsid w:val="00765787"/>
    <w:rsid w:val="007672FF"/>
    <w:rsid w:val="0078159B"/>
    <w:rsid w:val="00781639"/>
    <w:rsid w:val="00790C3C"/>
    <w:rsid w:val="007914DF"/>
    <w:rsid w:val="00795F77"/>
    <w:rsid w:val="007965BE"/>
    <w:rsid w:val="007A42A4"/>
    <w:rsid w:val="007B4041"/>
    <w:rsid w:val="007B404E"/>
    <w:rsid w:val="007C41E1"/>
    <w:rsid w:val="007C5146"/>
    <w:rsid w:val="007C61CC"/>
    <w:rsid w:val="007E66BE"/>
    <w:rsid w:val="007E6C11"/>
    <w:rsid w:val="007F22E8"/>
    <w:rsid w:val="007F30CA"/>
    <w:rsid w:val="00801095"/>
    <w:rsid w:val="00802492"/>
    <w:rsid w:val="00804EAD"/>
    <w:rsid w:val="00805F90"/>
    <w:rsid w:val="0081119E"/>
    <w:rsid w:val="0081240C"/>
    <w:rsid w:val="00812CC9"/>
    <w:rsid w:val="008176E8"/>
    <w:rsid w:val="00825682"/>
    <w:rsid w:val="008257BC"/>
    <w:rsid w:val="00830679"/>
    <w:rsid w:val="00832F8F"/>
    <w:rsid w:val="00833FFF"/>
    <w:rsid w:val="00836C55"/>
    <w:rsid w:val="008376B0"/>
    <w:rsid w:val="00837D98"/>
    <w:rsid w:val="00841797"/>
    <w:rsid w:val="00847061"/>
    <w:rsid w:val="00852FEE"/>
    <w:rsid w:val="008535E1"/>
    <w:rsid w:val="0085453D"/>
    <w:rsid w:val="00854B1B"/>
    <w:rsid w:val="00860749"/>
    <w:rsid w:val="00862787"/>
    <w:rsid w:val="00864CDD"/>
    <w:rsid w:val="00874688"/>
    <w:rsid w:val="00874B49"/>
    <w:rsid w:val="00875CB8"/>
    <w:rsid w:val="008869A9"/>
    <w:rsid w:val="00893205"/>
    <w:rsid w:val="008946B8"/>
    <w:rsid w:val="00897CE7"/>
    <w:rsid w:val="008A4159"/>
    <w:rsid w:val="008A5789"/>
    <w:rsid w:val="008B00DA"/>
    <w:rsid w:val="008B01D3"/>
    <w:rsid w:val="008B5531"/>
    <w:rsid w:val="008B79F0"/>
    <w:rsid w:val="008C4C5F"/>
    <w:rsid w:val="008C5141"/>
    <w:rsid w:val="008C5BA2"/>
    <w:rsid w:val="008D1C31"/>
    <w:rsid w:val="008E73D1"/>
    <w:rsid w:val="008E7766"/>
    <w:rsid w:val="008F057F"/>
    <w:rsid w:val="008F107A"/>
    <w:rsid w:val="008F2E31"/>
    <w:rsid w:val="008F51EB"/>
    <w:rsid w:val="00901A66"/>
    <w:rsid w:val="009049FE"/>
    <w:rsid w:val="00910EA1"/>
    <w:rsid w:val="0091129A"/>
    <w:rsid w:val="00916968"/>
    <w:rsid w:val="00921520"/>
    <w:rsid w:val="009245AB"/>
    <w:rsid w:val="00925FC7"/>
    <w:rsid w:val="00933E17"/>
    <w:rsid w:val="00934BA6"/>
    <w:rsid w:val="00934BF8"/>
    <w:rsid w:val="00935506"/>
    <w:rsid w:val="009356D8"/>
    <w:rsid w:val="00935CD2"/>
    <w:rsid w:val="00940C23"/>
    <w:rsid w:val="00952B89"/>
    <w:rsid w:val="009540BC"/>
    <w:rsid w:val="00956E95"/>
    <w:rsid w:val="0095777A"/>
    <w:rsid w:val="00965974"/>
    <w:rsid w:val="0096712D"/>
    <w:rsid w:val="00971705"/>
    <w:rsid w:val="00977937"/>
    <w:rsid w:val="009865FF"/>
    <w:rsid w:val="00987C57"/>
    <w:rsid w:val="00992E47"/>
    <w:rsid w:val="009978BE"/>
    <w:rsid w:val="009A49D1"/>
    <w:rsid w:val="009B12D4"/>
    <w:rsid w:val="009B4D83"/>
    <w:rsid w:val="009B5D15"/>
    <w:rsid w:val="009B6855"/>
    <w:rsid w:val="009C2BC9"/>
    <w:rsid w:val="009D1A97"/>
    <w:rsid w:val="009D4F8D"/>
    <w:rsid w:val="009E1310"/>
    <w:rsid w:val="009E3152"/>
    <w:rsid w:val="009E4995"/>
    <w:rsid w:val="009F2CA6"/>
    <w:rsid w:val="009F6BDE"/>
    <w:rsid w:val="009F7E77"/>
    <w:rsid w:val="00A02389"/>
    <w:rsid w:val="00A0569B"/>
    <w:rsid w:val="00A20EB4"/>
    <w:rsid w:val="00A232EE"/>
    <w:rsid w:val="00A25A48"/>
    <w:rsid w:val="00A3197B"/>
    <w:rsid w:val="00A31BDE"/>
    <w:rsid w:val="00A36D09"/>
    <w:rsid w:val="00A37003"/>
    <w:rsid w:val="00A42E0C"/>
    <w:rsid w:val="00A42F08"/>
    <w:rsid w:val="00A51157"/>
    <w:rsid w:val="00A552AF"/>
    <w:rsid w:val="00A56A4F"/>
    <w:rsid w:val="00A56C91"/>
    <w:rsid w:val="00A6777E"/>
    <w:rsid w:val="00A70B6A"/>
    <w:rsid w:val="00A72C07"/>
    <w:rsid w:val="00A761BF"/>
    <w:rsid w:val="00A764AC"/>
    <w:rsid w:val="00A970C5"/>
    <w:rsid w:val="00AA180D"/>
    <w:rsid w:val="00AA57AD"/>
    <w:rsid w:val="00AB3109"/>
    <w:rsid w:val="00AB7763"/>
    <w:rsid w:val="00AC4AED"/>
    <w:rsid w:val="00AC5F1C"/>
    <w:rsid w:val="00AC71FE"/>
    <w:rsid w:val="00AD2CF8"/>
    <w:rsid w:val="00AE104E"/>
    <w:rsid w:val="00AE12A4"/>
    <w:rsid w:val="00AF1B61"/>
    <w:rsid w:val="00AF76FD"/>
    <w:rsid w:val="00B12B9D"/>
    <w:rsid w:val="00B20A0C"/>
    <w:rsid w:val="00B24B2D"/>
    <w:rsid w:val="00B4430C"/>
    <w:rsid w:val="00B46943"/>
    <w:rsid w:val="00B531B1"/>
    <w:rsid w:val="00B554D0"/>
    <w:rsid w:val="00B56581"/>
    <w:rsid w:val="00B626F3"/>
    <w:rsid w:val="00B67A08"/>
    <w:rsid w:val="00B7003E"/>
    <w:rsid w:val="00B76284"/>
    <w:rsid w:val="00B76979"/>
    <w:rsid w:val="00B80BD3"/>
    <w:rsid w:val="00B8214E"/>
    <w:rsid w:val="00B96F14"/>
    <w:rsid w:val="00BA1062"/>
    <w:rsid w:val="00BA139B"/>
    <w:rsid w:val="00BA37E3"/>
    <w:rsid w:val="00BA5B02"/>
    <w:rsid w:val="00BB4A5A"/>
    <w:rsid w:val="00BB53C9"/>
    <w:rsid w:val="00BB676F"/>
    <w:rsid w:val="00BD65DA"/>
    <w:rsid w:val="00BD76C2"/>
    <w:rsid w:val="00BE4C65"/>
    <w:rsid w:val="00BF2241"/>
    <w:rsid w:val="00BF5EBD"/>
    <w:rsid w:val="00C02FFA"/>
    <w:rsid w:val="00C0574D"/>
    <w:rsid w:val="00C06480"/>
    <w:rsid w:val="00C07AD4"/>
    <w:rsid w:val="00C20D5E"/>
    <w:rsid w:val="00C21B76"/>
    <w:rsid w:val="00C224E9"/>
    <w:rsid w:val="00C258ED"/>
    <w:rsid w:val="00C31318"/>
    <w:rsid w:val="00C3272E"/>
    <w:rsid w:val="00C34D86"/>
    <w:rsid w:val="00C43923"/>
    <w:rsid w:val="00C462A1"/>
    <w:rsid w:val="00C5138E"/>
    <w:rsid w:val="00C5260F"/>
    <w:rsid w:val="00C545B8"/>
    <w:rsid w:val="00C5740A"/>
    <w:rsid w:val="00C75DB4"/>
    <w:rsid w:val="00C767FA"/>
    <w:rsid w:val="00C76D7D"/>
    <w:rsid w:val="00C810C0"/>
    <w:rsid w:val="00C82835"/>
    <w:rsid w:val="00C87610"/>
    <w:rsid w:val="00C907EE"/>
    <w:rsid w:val="00C90B52"/>
    <w:rsid w:val="00C917C6"/>
    <w:rsid w:val="00C93DB3"/>
    <w:rsid w:val="00C97448"/>
    <w:rsid w:val="00CA1CFC"/>
    <w:rsid w:val="00CA3C53"/>
    <w:rsid w:val="00CA7808"/>
    <w:rsid w:val="00CB042C"/>
    <w:rsid w:val="00CB10E7"/>
    <w:rsid w:val="00CB1957"/>
    <w:rsid w:val="00CC1A7F"/>
    <w:rsid w:val="00CC489A"/>
    <w:rsid w:val="00CD3161"/>
    <w:rsid w:val="00CD6A75"/>
    <w:rsid w:val="00CD6CBE"/>
    <w:rsid w:val="00CE44E7"/>
    <w:rsid w:val="00CE5FA2"/>
    <w:rsid w:val="00D043F4"/>
    <w:rsid w:val="00D05DC0"/>
    <w:rsid w:val="00D1369D"/>
    <w:rsid w:val="00D14DD9"/>
    <w:rsid w:val="00D154E4"/>
    <w:rsid w:val="00D20BC4"/>
    <w:rsid w:val="00D242AC"/>
    <w:rsid w:val="00D26554"/>
    <w:rsid w:val="00D311DA"/>
    <w:rsid w:val="00D35153"/>
    <w:rsid w:val="00D370A8"/>
    <w:rsid w:val="00D37D90"/>
    <w:rsid w:val="00D408C9"/>
    <w:rsid w:val="00D416C9"/>
    <w:rsid w:val="00D41BDC"/>
    <w:rsid w:val="00D4381E"/>
    <w:rsid w:val="00D45FC6"/>
    <w:rsid w:val="00D501C6"/>
    <w:rsid w:val="00D51F18"/>
    <w:rsid w:val="00D5569F"/>
    <w:rsid w:val="00D7045B"/>
    <w:rsid w:val="00D739F9"/>
    <w:rsid w:val="00D763EF"/>
    <w:rsid w:val="00D77BC1"/>
    <w:rsid w:val="00D8167C"/>
    <w:rsid w:val="00D91B61"/>
    <w:rsid w:val="00D9641E"/>
    <w:rsid w:val="00D96DE9"/>
    <w:rsid w:val="00D97C7F"/>
    <w:rsid w:val="00DA3FB7"/>
    <w:rsid w:val="00DA4C07"/>
    <w:rsid w:val="00DB0F5F"/>
    <w:rsid w:val="00DB2161"/>
    <w:rsid w:val="00DB232F"/>
    <w:rsid w:val="00DB4E58"/>
    <w:rsid w:val="00DB625B"/>
    <w:rsid w:val="00DB6498"/>
    <w:rsid w:val="00DB6D7E"/>
    <w:rsid w:val="00DB7B2D"/>
    <w:rsid w:val="00DC02E3"/>
    <w:rsid w:val="00DC3DB9"/>
    <w:rsid w:val="00DC7015"/>
    <w:rsid w:val="00DD3C56"/>
    <w:rsid w:val="00DD6064"/>
    <w:rsid w:val="00DD6BAC"/>
    <w:rsid w:val="00DE2293"/>
    <w:rsid w:val="00DF4FF9"/>
    <w:rsid w:val="00DF7EB9"/>
    <w:rsid w:val="00E0161F"/>
    <w:rsid w:val="00E13922"/>
    <w:rsid w:val="00E1450C"/>
    <w:rsid w:val="00E16E15"/>
    <w:rsid w:val="00E17577"/>
    <w:rsid w:val="00E25381"/>
    <w:rsid w:val="00E3109D"/>
    <w:rsid w:val="00E35648"/>
    <w:rsid w:val="00E40910"/>
    <w:rsid w:val="00E42CC4"/>
    <w:rsid w:val="00E457D2"/>
    <w:rsid w:val="00E47E2D"/>
    <w:rsid w:val="00E51FAD"/>
    <w:rsid w:val="00E523AC"/>
    <w:rsid w:val="00E56B25"/>
    <w:rsid w:val="00E56D32"/>
    <w:rsid w:val="00E578E8"/>
    <w:rsid w:val="00E6283F"/>
    <w:rsid w:val="00E67844"/>
    <w:rsid w:val="00E67A8B"/>
    <w:rsid w:val="00E75CD9"/>
    <w:rsid w:val="00E8196D"/>
    <w:rsid w:val="00E85948"/>
    <w:rsid w:val="00E9003F"/>
    <w:rsid w:val="00E91AC3"/>
    <w:rsid w:val="00E93A9B"/>
    <w:rsid w:val="00EA0EBF"/>
    <w:rsid w:val="00EA38A1"/>
    <w:rsid w:val="00EA7EBA"/>
    <w:rsid w:val="00EB1479"/>
    <w:rsid w:val="00EB2CF0"/>
    <w:rsid w:val="00EC105F"/>
    <w:rsid w:val="00EC207D"/>
    <w:rsid w:val="00EC229E"/>
    <w:rsid w:val="00EC3DC6"/>
    <w:rsid w:val="00EC4E9B"/>
    <w:rsid w:val="00ED4248"/>
    <w:rsid w:val="00ED74FD"/>
    <w:rsid w:val="00ED7A7B"/>
    <w:rsid w:val="00EE085E"/>
    <w:rsid w:val="00EE1F2A"/>
    <w:rsid w:val="00EE2DFE"/>
    <w:rsid w:val="00EE3ECB"/>
    <w:rsid w:val="00EF278D"/>
    <w:rsid w:val="00EF2AE9"/>
    <w:rsid w:val="00EF3FAC"/>
    <w:rsid w:val="00EF7E00"/>
    <w:rsid w:val="00F1206E"/>
    <w:rsid w:val="00F1355B"/>
    <w:rsid w:val="00F167E2"/>
    <w:rsid w:val="00F22E71"/>
    <w:rsid w:val="00F3561F"/>
    <w:rsid w:val="00F41C41"/>
    <w:rsid w:val="00F4238F"/>
    <w:rsid w:val="00F440B5"/>
    <w:rsid w:val="00F44250"/>
    <w:rsid w:val="00F50ED5"/>
    <w:rsid w:val="00F51EFE"/>
    <w:rsid w:val="00F653AC"/>
    <w:rsid w:val="00F752CE"/>
    <w:rsid w:val="00F765C0"/>
    <w:rsid w:val="00F77D6F"/>
    <w:rsid w:val="00F804EB"/>
    <w:rsid w:val="00F8247F"/>
    <w:rsid w:val="00F82578"/>
    <w:rsid w:val="00F85A15"/>
    <w:rsid w:val="00F9638D"/>
    <w:rsid w:val="00F97729"/>
    <w:rsid w:val="00FA0663"/>
    <w:rsid w:val="00FA11A8"/>
    <w:rsid w:val="00FA2B9B"/>
    <w:rsid w:val="00FA537F"/>
    <w:rsid w:val="00FB15B4"/>
    <w:rsid w:val="00FB3D59"/>
    <w:rsid w:val="00FB475A"/>
    <w:rsid w:val="00FB6644"/>
    <w:rsid w:val="00FB6C1B"/>
    <w:rsid w:val="00FC2390"/>
    <w:rsid w:val="00FC2D81"/>
    <w:rsid w:val="00FD2625"/>
    <w:rsid w:val="00FD3B6F"/>
    <w:rsid w:val="00FD4C8A"/>
    <w:rsid w:val="00FD7089"/>
    <w:rsid w:val="00FF199C"/>
    <w:rsid w:val="00FF39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3AA866"/>
  <w15:chartTrackingRefBased/>
  <w15:docId w15:val="{401BBF4A-562C-4C56-96B3-CBD235B99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2A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nt0">
    <w:name w:val="fnt0"/>
    <w:rsid w:val="00C462A1"/>
    <w:rPr>
      <w:color w:val="000000"/>
      <w:shd w:val="clear" w:color="auto" w:fill="FFFFFF"/>
    </w:rPr>
  </w:style>
  <w:style w:type="paragraph" w:styleId="Header">
    <w:name w:val="header"/>
    <w:basedOn w:val="Normal"/>
    <w:link w:val="HeaderChar"/>
    <w:uiPriority w:val="99"/>
    <w:unhideWhenUsed/>
    <w:rsid w:val="005F3F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3F88"/>
  </w:style>
  <w:style w:type="paragraph" w:styleId="Footer">
    <w:name w:val="footer"/>
    <w:basedOn w:val="Normal"/>
    <w:link w:val="FooterChar"/>
    <w:uiPriority w:val="99"/>
    <w:unhideWhenUsed/>
    <w:rsid w:val="005F3F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3F88"/>
  </w:style>
  <w:style w:type="paragraph" w:styleId="Caption">
    <w:name w:val="caption"/>
    <w:basedOn w:val="Normal"/>
    <w:next w:val="Normal"/>
    <w:uiPriority w:val="35"/>
    <w:unhideWhenUsed/>
    <w:qFormat/>
    <w:rsid w:val="00322184"/>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07079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0796"/>
    <w:rPr>
      <w:rFonts w:ascii="Segoe UI" w:hAnsi="Segoe UI" w:cs="Segoe UI"/>
      <w:sz w:val="18"/>
      <w:szCs w:val="18"/>
    </w:rPr>
  </w:style>
  <w:style w:type="character" w:styleId="Hyperlink">
    <w:name w:val="Hyperlink"/>
    <w:basedOn w:val="DefaultParagraphFont"/>
    <w:uiPriority w:val="99"/>
    <w:unhideWhenUsed/>
    <w:rsid w:val="000D1327"/>
    <w:rPr>
      <w:color w:val="0563C1" w:themeColor="hyperlink"/>
      <w:u w:val="single"/>
    </w:rPr>
  </w:style>
  <w:style w:type="character" w:styleId="UnresolvedMention">
    <w:name w:val="Unresolved Mention"/>
    <w:basedOn w:val="DefaultParagraphFont"/>
    <w:uiPriority w:val="99"/>
    <w:semiHidden/>
    <w:unhideWhenUsed/>
    <w:rsid w:val="000D13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860440">
      <w:bodyDiv w:val="1"/>
      <w:marLeft w:val="0"/>
      <w:marRight w:val="0"/>
      <w:marTop w:val="0"/>
      <w:marBottom w:val="0"/>
      <w:divBdr>
        <w:top w:val="none" w:sz="0" w:space="0" w:color="auto"/>
        <w:left w:val="none" w:sz="0" w:space="0" w:color="auto"/>
        <w:bottom w:val="none" w:sz="0" w:space="0" w:color="auto"/>
        <w:right w:val="none" w:sz="0" w:space="0" w:color="auto"/>
      </w:divBdr>
      <w:divsChild>
        <w:div w:id="374617899">
          <w:marLeft w:val="480"/>
          <w:marRight w:val="0"/>
          <w:marTop w:val="0"/>
          <w:marBottom w:val="0"/>
          <w:divBdr>
            <w:top w:val="none" w:sz="0" w:space="0" w:color="auto"/>
            <w:left w:val="none" w:sz="0" w:space="0" w:color="auto"/>
            <w:bottom w:val="none" w:sz="0" w:space="0" w:color="auto"/>
            <w:right w:val="none" w:sz="0" w:space="0" w:color="auto"/>
          </w:divBdr>
          <w:divsChild>
            <w:div w:id="158676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22246">
      <w:bodyDiv w:val="1"/>
      <w:marLeft w:val="0"/>
      <w:marRight w:val="0"/>
      <w:marTop w:val="0"/>
      <w:marBottom w:val="0"/>
      <w:divBdr>
        <w:top w:val="none" w:sz="0" w:space="0" w:color="auto"/>
        <w:left w:val="none" w:sz="0" w:space="0" w:color="auto"/>
        <w:bottom w:val="none" w:sz="0" w:space="0" w:color="auto"/>
        <w:right w:val="none" w:sz="0" w:space="0" w:color="auto"/>
      </w:divBdr>
      <w:divsChild>
        <w:div w:id="1165363442">
          <w:marLeft w:val="480"/>
          <w:marRight w:val="0"/>
          <w:marTop w:val="0"/>
          <w:marBottom w:val="0"/>
          <w:divBdr>
            <w:top w:val="none" w:sz="0" w:space="0" w:color="auto"/>
            <w:left w:val="none" w:sz="0" w:space="0" w:color="auto"/>
            <w:bottom w:val="none" w:sz="0" w:space="0" w:color="auto"/>
            <w:right w:val="none" w:sz="0" w:space="0" w:color="auto"/>
          </w:divBdr>
          <w:divsChild>
            <w:div w:id="109354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05817">
      <w:bodyDiv w:val="1"/>
      <w:marLeft w:val="0"/>
      <w:marRight w:val="0"/>
      <w:marTop w:val="0"/>
      <w:marBottom w:val="0"/>
      <w:divBdr>
        <w:top w:val="none" w:sz="0" w:space="0" w:color="auto"/>
        <w:left w:val="none" w:sz="0" w:space="0" w:color="auto"/>
        <w:bottom w:val="none" w:sz="0" w:space="0" w:color="auto"/>
        <w:right w:val="none" w:sz="0" w:space="0" w:color="auto"/>
      </w:divBdr>
      <w:divsChild>
        <w:div w:id="1916476429">
          <w:marLeft w:val="480"/>
          <w:marRight w:val="0"/>
          <w:marTop w:val="0"/>
          <w:marBottom w:val="0"/>
          <w:divBdr>
            <w:top w:val="none" w:sz="0" w:space="0" w:color="auto"/>
            <w:left w:val="none" w:sz="0" w:space="0" w:color="auto"/>
            <w:bottom w:val="none" w:sz="0" w:space="0" w:color="auto"/>
            <w:right w:val="none" w:sz="0" w:space="0" w:color="auto"/>
          </w:divBdr>
          <w:divsChild>
            <w:div w:id="68899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11463">
      <w:bodyDiv w:val="1"/>
      <w:marLeft w:val="0"/>
      <w:marRight w:val="0"/>
      <w:marTop w:val="0"/>
      <w:marBottom w:val="0"/>
      <w:divBdr>
        <w:top w:val="none" w:sz="0" w:space="0" w:color="auto"/>
        <w:left w:val="none" w:sz="0" w:space="0" w:color="auto"/>
        <w:bottom w:val="none" w:sz="0" w:space="0" w:color="auto"/>
        <w:right w:val="none" w:sz="0" w:space="0" w:color="auto"/>
      </w:divBdr>
      <w:divsChild>
        <w:div w:id="787705513">
          <w:marLeft w:val="480"/>
          <w:marRight w:val="0"/>
          <w:marTop w:val="0"/>
          <w:marBottom w:val="0"/>
          <w:divBdr>
            <w:top w:val="none" w:sz="0" w:space="0" w:color="auto"/>
            <w:left w:val="none" w:sz="0" w:space="0" w:color="auto"/>
            <w:bottom w:val="none" w:sz="0" w:space="0" w:color="auto"/>
            <w:right w:val="none" w:sz="0" w:space="0" w:color="auto"/>
          </w:divBdr>
          <w:divsChild>
            <w:div w:id="33831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17139">
      <w:bodyDiv w:val="1"/>
      <w:marLeft w:val="0"/>
      <w:marRight w:val="0"/>
      <w:marTop w:val="0"/>
      <w:marBottom w:val="0"/>
      <w:divBdr>
        <w:top w:val="none" w:sz="0" w:space="0" w:color="auto"/>
        <w:left w:val="none" w:sz="0" w:space="0" w:color="auto"/>
        <w:bottom w:val="none" w:sz="0" w:space="0" w:color="auto"/>
        <w:right w:val="none" w:sz="0" w:space="0" w:color="auto"/>
      </w:divBdr>
      <w:divsChild>
        <w:div w:id="243228495">
          <w:marLeft w:val="480"/>
          <w:marRight w:val="0"/>
          <w:marTop w:val="0"/>
          <w:marBottom w:val="0"/>
          <w:divBdr>
            <w:top w:val="none" w:sz="0" w:space="0" w:color="auto"/>
            <w:left w:val="none" w:sz="0" w:space="0" w:color="auto"/>
            <w:bottom w:val="none" w:sz="0" w:space="0" w:color="auto"/>
            <w:right w:val="none" w:sz="0" w:space="0" w:color="auto"/>
          </w:divBdr>
          <w:divsChild>
            <w:div w:id="3304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5.png"/><Relationship Id="rId18" Type="http://schemas.openxmlformats.org/officeDocument/2006/relationships/hyperlink" Target="https://documentation.sas.com/?docsetId=casactml&amp;docsetTarget=casactml_svm_example01.htm&amp;docsetVersion=8.2&amp;locale=en"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hyperlink" Target="https://documentation.sas.com/?docsetId=webeditorref&amp;docsetTarget=n1r3xo1gzo2tfyn1x7re11rswt7w.htm&amp;docsetVersion=3.71&amp;locale=en"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doi.org/10.1016/j.eswa.2013.07.046"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5b8edcfd5ce8d99e/Documents/Custom%20Office%20Templates/APA-Cover-Page-Template-New.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6693F5-B697-4F86-BA8D-C19EDC042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APA-Cover-Page-Template-New.dotm</Template>
  <TotalTime>601</TotalTime>
  <Pages>10</Pages>
  <Words>1690</Words>
  <Characters>9638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dc:creator>
  <cp:keywords/>
  <dc:description/>
  <cp:lastModifiedBy>Scott Miner</cp:lastModifiedBy>
  <cp:revision>645</cp:revision>
  <dcterms:created xsi:type="dcterms:W3CDTF">2020-01-18T18:25:00Z</dcterms:created>
  <dcterms:modified xsi:type="dcterms:W3CDTF">2020-01-20T03:53:00Z</dcterms:modified>
</cp:coreProperties>
</file>