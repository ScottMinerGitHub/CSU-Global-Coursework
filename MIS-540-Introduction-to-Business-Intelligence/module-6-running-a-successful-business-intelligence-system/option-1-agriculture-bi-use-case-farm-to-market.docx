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52E4B" w14:textId="77777777" w:rsidR="00C462A1" w:rsidRDefault="0026043D" w:rsidP="00C462A1">
      <w:pPr>
        <w:spacing w:after="0" w:line="480" w:lineRule="auto"/>
        <w:jc w:val="center"/>
      </w:pPr>
      <w:r>
        <w:t>Option #1: Agriculture - BI Use Case: Farm to Market</w:t>
      </w:r>
    </w:p>
    <w:p w14:paraId="0E9DF33A" w14:textId="77777777" w:rsidR="00C462A1" w:rsidRPr="00173365" w:rsidRDefault="00C462A1" w:rsidP="00C462A1">
      <w:pPr>
        <w:spacing w:after="0" w:line="480" w:lineRule="auto"/>
        <w:jc w:val="center"/>
        <w:rPr>
          <w:rStyle w:val="fnt0"/>
          <w:rFonts w:cs="Times New Roman"/>
          <w:szCs w:val="24"/>
        </w:rPr>
      </w:pPr>
      <w:r w:rsidRPr="00173365">
        <w:rPr>
          <w:rStyle w:val="fnt0"/>
          <w:rFonts w:cs="Times New Roman"/>
          <w:szCs w:val="24"/>
        </w:rPr>
        <w:t>Scott Miner</w:t>
      </w:r>
    </w:p>
    <w:p w14:paraId="5C88B4D6" w14:textId="77777777" w:rsidR="005F3F88" w:rsidRDefault="00C462A1" w:rsidP="00C462A1">
      <w:pPr>
        <w:spacing w:after="0" w:line="480" w:lineRule="auto"/>
        <w:jc w:val="center"/>
        <w:rPr>
          <w:rStyle w:val="fnt0"/>
          <w:rFonts w:cs="Times New Roman"/>
          <w:szCs w:val="24"/>
        </w:rPr>
        <w:sectPr w:rsidR="005F3F88" w:rsidSect="005F3F88">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vAlign w:val="center"/>
          <w:titlePg/>
          <w:docGrid w:linePitch="360"/>
        </w:sectPr>
      </w:pPr>
      <w:r w:rsidRPr="00173365">
        <w:rPr>
          <w:rStyle w:val="fnt0"/>
          <w:rFonts w:cs="Times New Roman"/>
          <w:szCs w:val="24"/>
        </w:rPr>
        <w:t>Colorado State University – Global Campus</w:t>
      </w:r>
    </w:p>
    <w:p w14:paraId="0758E43E" w14:textId="3AB72DB6" w:rsidR="003E5A39" w:rsidRDefault="0026043D" w:rsidP="0026043D">
      <w:pPr>
        <w:spacing w:after="0" w:line="480" w:lineRule="auto"/>
        <w:jc w:val="center"/>
        <w:rPr>
          <w:rStyle w:val="fnt0"/>
          <w:rFonts w:cs="Times New Roman"/>
          <w:szCs w:val="24"/>
        </w:rPr>
      </w:pPr>
      <w:r w:rsidRPr="0026043D">
        <w:rPr>
          <w:rStyle w:val="fnt0"/>
          <w:rFonts w:cs="Times New Roman"/>
          <w:b/>
          <w:szCs w:val="24"/>
        </w:rPr>
        <w:lastRenderedPageBreak/>
        <w:t xml:space="preserve">Option #1: </w:t>
      </w:r>
      <w:r w:rsidR="00A738AF">
        <w:rPr>
          <w:rStyle w:val="fnt0"/>
          <w:rFonts w:cs="Times New Roman"/>
          <w:b/>
          <w:szCs w:val="24"/>
        </w:rPr>
        <w:t xml:space="preserve">Part A: </w:t>
      </w:r>
      <w:r w:rsidRPr="0026043D">
        <w:rPr>
          <w:rStyle w:val="fnt0"/>
          <w:rFonts w:cs="Times New Roman"/>
          <w:b/>
          <w:szCs w:val="24"/>
        </w:rPr>
        <w:t>Agriculture - BI Use Case: Farm to Market</w:t>
      </w:r>
    </w:p>
    <w:p w14:paraId="0E36A089" w14:textId="69E630CA" w:rsidR="00126088" w:rsidRDefault="00DC41DC" w:rsidP="0026043D">
      <w:pPr>
        <w:spacing w:after="0" w:line="480" w:lineRule="auto"/>
        <w:rPr>
          <w:rStyle w:val="fnt0"/>
          <w:rFonts w:cs="Times New Roman"/>
          <w:szCs w:val="24"/>
        </w:rPr>
      </w:pPr>
      <w:r>
        <w:rPr>
          <w:rStyle w:val="fnt0"/>
          <w:rFonts w:cs="Times New Roman"/>
          <w:szCs w:val="24"/>
        </w:rPr>
        <w:tab/>
      </w:r>
      <w:r w:rsidR="00B0448D">
        <w:rPr>
          <w:rStyle w:val="fnt0"/>
          <w:rFonts w:cs="Times New Roman"/>
          <w:szCs w:val="24"/>
        </w:rPr>
        <w:t xml:space="preserve">The assignment asks the student to </w:t>
      </w:r>
      <w:r w:rsidR="00622E6B">
        <w:rPr>
          <w:rStyle w:val="fnt0"/>
          <w:rFonts w:cs="Times New Roman"/>
          <w:szCs w:val="24"/>
        </w:rPr>
        <w:t>design</w:t>
      </w:r>
      <w:r w:rsidR="00B0448D">
        <w:rPr>
          <w:rStyle w:val="fnt0"/>
          <w:rFonts w:cs="Times New Roman"/>
          <w:szCs w:val="24"/>
        </w:rPr>
        <w:t xml:space="preserve"> a</w:t>
      </w:r>
      <w:r w:rsidR="00535868">
        <w:rPr>
          <w:rStyle w:val="fnt0"/>
          <w:rFonts w:cs="Times New Roman"/>
          <w:szCs w:val="24"/>
        </w:rPr>
        <w:t xml:space="preserve"> single-solution</w:t>
      </w:r>
      <w:r w:rsidR="00B0448D">
        <w:rPr>
          <w:rStyle w:val="fnt0"/>
          <w:rFonts w:cs="Times New Roman"/>
          <w:szCs w:val="24"/>
        </w:rPr>
        <w:t xml:space="preserve"> </w:t>
      </w:r>
      <w:r w:rsidR="005A2B2C">
        <w:rPr>
          <w:rStyle w:val="fnt0"/>
          <w:rFonts w:cs="Times New Roman"/>
          <w:szCs w:val="24"/>
        </w:rPr>
        <w:t>BI</w:t>
      </w:r>
      <w:r w:rsidR="00B0448D">
        <w:rPr>
          <w:rStyle w:val="fnt0"/>
          <w:rFonts w:cs="Times New Roman"/>
          <w:szCs w:val="24"/>
        </w:rPr>
        <w:t xml:space="preserve"> framework for a </w:t>
      </w:r>
      <w:r w:rsidR="00F155AE">
        <w:rPr>
          <w:rStyle w:val="fnt0"/>
          <w:rFonts w:cs="Times New Roman"/>
          <w:szCs w:val="24"/>
        </w:rPr>
        <w:t>large farming co</w:t>
      </w:r>
      <w:r w:rsidR="00273FD7">
        <w:rPr>
          <w:rStyle w:val="fnt0"/>
          <w:rFonts w:cs="Times New Roman"/>
          <w:szCs w:val="24"/>
        </w:rPr>
        <w:t xml:space="preserve">rporation </w:t>
      </w:r>
      <w:r w:rsidR="00091101">
        <w:rPr>
          <w:rStyle w:val="fnt0"/>
          <w:rFonts w:cs="Times New Roman"/>
          <w:szCs w:val="24"/>
        </w:rPr>
        <w:t xml:space="preserve">to streamline its </w:t>
      </w:r>
      <w:r w:rsidR="00EB6562">
        <w:rPr>
          <w:rStyle w:val="fnt0"/>
          <w:rFonts w:cs="Times New Roman"/>
          <w:szCs w:val="24"/>
        </w:rPr>
        <w:t>ordering and deliver</w:t>
      </w:r>
      <w:r w:rsidR="0019469F">
        <w:rPr>
          <w:rStyle w:val="fnt0"/>
          <w:rFonts w:cs="Times New Roman"/>
          <w:szCs w:val="24"/>
        </w:rPr>
        <w:t>y</w:t>
      </w:r>
      <w:r w:rsidR="00865908">
        <w:rPr>
          <w:rStyle w:val="fnt0"/>
          <w:rFonts w:cs="Times New Roman"/>
          <w:szCs w:val="24"/>
        </w:rPr>
        <w:t xml:space="preserve"> process</w:t>
      </w:r>
      <w:r w:rsidR="005A2B2C">
        <w:rPr>
          <w:rStyle w:val="fnt0"/>
          <w:rFonts w:cs="Times New Roman"/>
          <w:szCs w:val="24"/>
        </w:rPr>
        <w:t>es</w:t>
      </w:r>
      <w:r w:rsidR="00865908">
        <w:rPr>
          <w:rStyle w:val="fnt0"/>
          <w:rFonts w:cs="Times New Roman"/>
          <w:szCs w:val="24"/>
        </w:rPr>
        <w:t>.</w:t>
      </w:r>
      <w:r w:rsidR="00091101">
        <w:rPr>
          <w:rStyle w:val="fnt0"/>
          <w:rFonts w:cs="Times New Roman"/>
          <w:szCs w:val="24"/>
        </w:rPr>
        <w:t xml:space="preserve">  </w:t>
      </w:r>
      <w:r w:rsidR="00452D41">
        <w:rPr>
          <w:rStyle w:val="fnt0"/>
          <w:rFonts w:cs="Times New Roman"/>
          <w:szCs w:val="24"/>
        </w:rPr>
        <w:t xml:space="preserve">The system </w:t>
      </w:r>
      <w:r w:rsidR="005A2B2C">
        <w:rPr>
          <w:rStyle w:val="fnt0"/>
          <w:rFonts w:cs="Times New Roman"/>
          <w:szCs w:val="24"/>
        </w:rPr>
        <w:t xml:space="preserve">will combine historical data from multiple sources and make use of Radio Frequency Identification (RFID) technology in </w:t>
      </w:r>
      <w:r w:rsidR="00883F29">
        <w:rPr>
          <w:rStyle w:val="fnt0"/>
          <w:rFonts w:cs="Times New Roman"/>
          <w:szCs w:val="24"/>
        </w:rPr>
        <w:t xml:space="preserve">real-time </w:t>
      </w:r>
      <w:r w:rsidR="002078E0">
        <w:rPr>
          <w:rStyle w:val="fnt0"/>
          <w:rFonts w:cs="Times New Roman"/>
          <w:szCs w:val="24"/>
        </w:rPr>
        <w:t xml:space="preserve">to </w:t>
      </w:r>
      <w:r w:rsidR="00842480">
        <w:rPr>
          <w:rStyle w:val="fnt0"/>
          <w:rFonts w:cs="Times New Roman"/>
          <w:szCs w:val="24"/>
        </w:rPr>
        <w:t>predict product ordering</w:t>
      </w:r>
      <w:r w:rsidR="005A2B2C">
        <w:rPr>
          <w:rStyle w:val="fnt0"/>
          <w:rFonts w:cs="Times New Roman"/>
          <w:szCs w:val="24"/>
        </w:rPr>
        <w:t xml:space="preserve">, optimize product prices, and </w:t>
      </w:r>
      <w:r w:rsidR="008B01BD">
        <w:rPr>
          <w:rStyle w:val="fnt0"/>
          <w:rFonts w:cs="Times New Roman"/>
          <w:szCs w:val="24"/>
        </w:rPr>
        <w:t xml:space="preserve">modify delivery </w:t>
      </w:r>
      <w:r w:rsidR="005A2B2C">
        <w:rPr>
          <w:rStyle w:val="fnt0"/>
          <w:rFonts w:cs="Times New Roman"/>
          <w:szCs w:val="24"/>
        </w:rPr>
        <w:t>options</w:t>
      </w:r>
      <w:r w:rsidR="008B01BD">
        <w:rPr>
          <w:rStyle w:val="fnt0"/>
          <w:rFonts w:cs="Times New Roman"/>
          <w:szCs w:val="24"/>
        </w:rPr>
        <w:t xml:space="preserve"> for customers.</w:t>
      </w:r>
      <w:r w:rsidR="005A2B2C">
        <w:rPr>
          <w:rStyle w:val="fnt0"/>
          <w:rFonts w:cs="Times New Roman"/>
          <w:szCs w:val="24"/>
        </w:rPr>
        <w:t xml:space="preserve">  Additionally, the framework incorporates a sensor network and a cloud-based data warehouse (DW) comprising two layers, a server layer and a client layer, that store data, and present data to users, respectively.</w:t>
      </w:r>
    </w:p>
    <w:p w14:paraId="37B42C58" w14:textId="1051DDB0" w:rsidR="00837203" w:rsidRPr="00126088" w:rsidRDefault="00126088" w:rsidP="0026043D">
      <w:pPr>
        <w:spacing w:after="0" w:line="480" w:lineRule="auto"/>
        <w:rPr>
          <w:rStyle w:val="fnt0"/>
          <w:rFonts w:cs="Times New Roman"/>
          <w:b/>
          <w:bCs/>
          <w:szCs w:val="24"/>
        </w:rPr>
      </w:pPr>
      <w:r w:rsidRPr="00126088">
        <w:rPr>
          <w:rStyle w:val="fnt0"/>
          <w:rFonts w:cs="Times New Roman"/>
          <w:b/>
          <w:bCs/>
          <w:szCs w:val="24"/>
        </w:rPr>
        <w:t>Benefits of Consolidating Historical Data</w:t>
      </w:r>
    </w:p>
    <w:p w14:paraId="713F91F9" w14:textId="4E21FF3E" w:rsidR="007F2C5F" w:rsidRDefault="007A26C2" w:rsidP="00A12EEC">
      <w:pPr>
        <w:spacing w:after="0" w:line="480" w:lineRule="auto"/>
        <w:rPr>
          <w:rStyle w:val="fnt0"/>
          <w:rFonts w:cs="Times New Roman"/>
          <w:szCs w:val="24"/>
        </w:rPr>
      </w:pPr>
      <w:r>
        <w:rPr>
          <w:rStyle w:val="fnt0"/>
          <w:rFonts w:cs="Times New Roman"/>
          <w:szCs w:val="24"/>
        </w:rPr>
        <w:tab/>
      </w:r>
      <w:r w:rsidR="0034003C" w:rsidRPr="0034003C">
        <w:rPr>
          <w:rStyle w:val="fnt0"/>
          <w:rFonts w:cs="Times New Roman"/>
          <w:szCs w:val="24"/>
        </w:rPr>
        <w:t>Woodard</w:t>
      </w:r>
      <w:r w:rsidR="0034003C">
        <w:rPr>
          <w:rStyle w:val="fnt0"/>
          <w:rFonts w:cs="Times New Roman"/>
          <w:szCs w:val="24"/>
        </w:rPr>
        <w:t xml:space="preserve"> (</w:t>
      </w:r>
      <w:r w:rsidR="0034003C" w:rsidRPr="0034003C">
        <w:rPr>
          <w:rStyle w:val="fnt0"/>
          <w:rFonts w:cs="Times New Roman"/>
          <w:szCs w:val="24"/>
        </w:rPr>
        <w:t>2016)</w:t>
      </w:r>
      <w:r w:rsidR="0034003C">
        <w:rPr>
          <w:rStyle w:val="fnt0"/>
          <w:rFonts w:cs="Times New Roman"/>
          <w:szCs w:val="24"/>
        </w:rPr>
        <w:t xml:space="preserve"> describes historical data in the agricultur</w:t>
      </w:r>
      <w:r w:rsidR="005A2B2C">
        <w:rPr>
          <w:rStyle w:val="fnt0"/>
          <w:rFonts w:cs="Times New Roman"/>
          <w:szCs w:val="24"/>
        </w:rPr>
        <w:t>al</w:t>
      </w:r>
      <w:r w:rsidR="0034003C">
        <w:rPr>
          <w:rStyle w:val="fnt0"/>
          <w:rFonts w:cs="Times New Roman"/>
          <w:szCs w:val="24"/>
        </w:rPr>
        <w:t xml:space="preserve"> </w:t>
      </w:r>
      <w:r w:rsidR="00AF7473">
        <w:rPr>
          <w:rStyle w:val="fnt0"/>
          <w:rFonts w:cs="Times New Roman"/>
          <w:szCs w:val="24"/>
        </w:rPr>
        <w:t>context as</w:t>
      </w:r>
      <w:r w:rsidR="00D02610">
        <w:rPr>
          <w:rStyle w:val="fnt0"/>
          <w:rFonts w:cs="Times New Roman"/>
          <w:szCs w:val="24"/>
        </w:rPr>
        <w:t xml:space="preserve"> data </w:t>
      </w:r>
      <w:r w:rsidR="00C264EC">
        <w:rPr>
          <w:rStyle w:val="fnt0"/>
          <w:rFonts w:cs="Times New Roman"/>
          <w:szCs w:val="24"/>
        </w:rPr>
        <w:t>pertinent</w:t>
      </w:r>
      <w:r w:rsidR="007762CD">
        <w:rPr>
          <w:rStyle w:val="fnt0"/>
          <w:rFonts w:cs="Times New Roman"/>
          <w:szCs w:val="24"/>
        </w:rPr>
        <w:t xml:space="preserve"> to</w:t>
      </w:r>
      <w:r w:rsidR="00E21DA3">
        <w:rPr>
          <w:rStyle w:val="fnt0"/>
          <w:rFonts w:cs="Times New Roman"/>
          <w:szCs w:val="24"/>
        </w:rPr>
        <w:t xml:space="preserve"> </w:t>
      </w:r>
      <w:r w:rsidR="004058A2">
        <w:rPr>
          <w:rStyle w:val="fnt0"/>
          <w:rFonts w:cs="Times New Roman"/>
          <w:szCs w:val="24"/>
        </w:rPr>
        <w:t xml:space="preserve">weather, </w:t>
      </w:r>
      <w:r w:rsidR="00E758EA">
        <w:rPr>
          <w:rStyle w:val="fnt0"/>
          <w:rFonts w:cs="Times New Roman"/>
          <w:szCs w:val="24"/>
        </w:rPr>
        <w:t xml:space="preserve">climate, </w:t>
      </w:r>
      <w:r w:rsidR="00045CD5">
        <w:rPr>
          <w:rStyle w:val="fnt0"/>
          <w:rFonts w:cs="Times New Roman"/>
          <w:szCs w:val="24"/>
        </w:rPr>
        <w:t xml:space="preserve">land use, </w:t>
      </w:r>
      <w:r w:rsidR="005A2B2C">
        <w:rPr>
          <w:rStyle w:val="fnt0"/>
          <w:rFonts w:cs="Times New Roman"/>
          <w:szCs w:val="24"/>
        </w:rPr>
        <w:t xml:space="preserve">and water resources, among others.  </w:t>
      </w:r>
      <w:r w:rsidR="00692485">
        <w:rPr>
          <w:rStyle w:val="fnt0"/>
          <w:rFonts w:cs="Times New Roman"/>
          <w:szCs w:val="24"/>
        </w:rPr>
        <w:t xml:space="preserve">The integration of this data is important because </w:t>
      </w:r>
      <w:r w:rsidR="0034338C">
        <w:rPr>
          <w:rStyle w:val="fnt0"/>
          <w:rFonts w:cs="Times New Roman"/>
          <w:szCs w:val="24"/>
        </w:rPr>
        <w:t>i</w:t>
      </w:r>
      <w:r w:rsidR="00073BE0">
        <w:rPr>
          <w:rStyle w:val="fnt0"/>
          <w:rFonts w:cs="Times New Roman"/>
          <w:szCs w:val="24"/>
        </w:rPr>
        <w:t>t leads to high cost</w:t>
      </w:r>
      <w:r w:rsidR="00391A30">
        <w:rPr>
          <w:rStyle w:val="fnt0"/>
          <w:rFonts w:cs="Times New Roman"/>
          <w:szCs w:val="24"/>
        </w:rPr>
        <w:t>s</w:t>
      </w:r>
      <w:r w:rsidR="00073BE0">
        <w:rPr>
          <w:rStyle w:val="fnt0"/>
          <w:rFonts w:cs="Times New Roman"/>
          <w:szCs w:val="24"/>
        </w:rPr>
        <w:t xml:space="preserve"> and time savings.  </w:t>
      </w:r>
      <w:r w:rsidR="008E2CF4">
        <w:rPr>
          <w:rStyle w:val="fnt0"/>
          <w:rFonts w:cs="Times New Roman"/>
          <w:szCs w:val="24"/>
        </w:rPr>
        <w:t xml:space="preserve">Current data collection tasks </w:t>
      </w:r>
      <w:r w:rsidR="009437C1">
        <w:rPr>
          <w:rStyle w:val="fnt0"/>
          <w:rFonts w:cs="Times New Roman"/>
          <w:szCs w:val="24"/>
        </w:rPr>
        <w:t xml:space="preserve">may </w:t>
      </w:r>
      <w:r w:rsidR="008A4277">
        <w:rPr>
          <w:rStyle w:val="fnt0"/>
          <w:rFonts w:cs="Times New Roman"/>
          <w:szCs w:val="24"/>
        </w:rPr>
        <w:t xml:space="preserve">be </w:t>
      </w:r>
      <w:r w:rsidR="00445E26">
        <w:rPr>
          <w:rStyle w:val="fnt0"/>
          <w:rFonts w:cs="Times New Roman"/>
          <w:szCs w:val="24"/>
        </w:rPr>
        <w:t xml:space="preserve">resource-intensive, </w:t>
      </w:r>
      <w:r w:rsidR="0089641E">
        <w:rPr>
          <w:rStyle w:val="fnt0"/>
          <w:rFonts w:cs="Times New Roman"/>
          <w:szCs w:val="24"/>
        </w:rPr>
        <w:t>non</w:t>
      </w:r>
      <w:r w:rsidR="00DA6E36">
        <w:rPr>
          <w:rStyle w:val="fnt0"/>
          <w:rFonts w:cs="Times New Roman"/>
          <w:szCs w:val="24"/>
        </w:rPr>
        <w:t>-transparent</w:t>
      </w:r>
      <w:r w:rsidR="000D0D7A">
        <w:rPr>
          <w:rStyle w:val="fnt0"/>
          <w:rFonts w:cs="Times New Roman"/>
          <w:szCs w:val="24"/>
        </w:rPr>
        <w:t>,</w:t>
      </w:r>
      <w:r w:rsidR="00445E26">
        <w:rPr>
          <w:rStyle w:val="fnt0"/>
          <w:rFonts w:cs="Times New Roman"/>
          <w:szCs w:val="24"/>
        </w:rPr>
        <w:t xml:space="preserve"> and </w:t>
      </w:r>
      <w:r w:rsidR="009437C1">
        <w:rPr>
          <w:rStyle w:val="fnt0"/>
          <w:rFonts w:cs="Times New Roman"/>
          <w:szCs w:val="24"/>
        </w:rPr>
        <w:t>error</w:t>
      </w:r>
      <w:r w:rsidR="003203EC">
        <w:rPr>
          <w:rStyle w:val="fnt0"/>
          <w:rFonts w:cs="Times New Roman"/>
          <w:szCs w:val="24"/>
        </w:rPr>
        <w:t>-</w:t>
      </w:r>
      <w:r w:rsidR="00A314BE">
        <w:rPr>
          <w:rStyle w:val="fnt0"/>
          <w:rFonts w:cs="Times New Roman"/>
          <w:szCs w:val="24"/>
        </w:rPr>
        <w:t>prone if done manually</w:t>
      </w:r>
      <w:r w:rsidR="006A2237">
        <w:rPr>
          <w:rStyle w:val="fnt0"/>
          <w:rFonts w:cs="Times New Roman"/>
          <w:szCs w:val="24"/>
        </w:rPr>
        <w:t xml:space="preserve">.  </w:t>
      </w:r>
      <w:r w:rsidR="002855CC">
        <w:rPr>
          <w:rStyle w:val="fnt0"/>
          <w:rFonts w:cs="Times New Roman"/>
          <w:szCs w:val="24"/>
        </w:rPr>
        <w:t xml:space="preserve">Additionally, without live data, </w:t>
      </w:r>
      <w:r w:rsidR="00A45A29">
        <w:rPr>
          <w:rStyle w:val="fnt0"/>
          <w:rFonts w:cs="Times New Roman"/>
          <w:szCs w:val="24"/>
        </w:rPr>
        <w:t xml:space="preserve">models become stale and unusable.  </w:t>
      </w:r>
      <w:r w:rsidR="00503AA0">
        <w:rPr>
          <w:rStyle w:val="fnt0"/>
          <w:rFonts w:cs="Times New Roman"/>
          <w:szCs w:val="24"/>
        </w:rPr>
        <w:t xml:space="preserve">A modern </w:t>
      </w:r>
      <w:r w:rsidR="000D64B7">
        <w:rPr>
          <w:rStyle w:val="fnt0"/>
          <w:rFonts w:cs="Times New Roman"/>
          <w:szCs w:val="24"/>
        </w:rPr>
        <w:t xml:space="preserve">cloud-based </w:t>
      </w:r>
      <w:r w:rsidR="00EB5D70">
        <w:rPr>
          <w:rStyle w:val="fnt0"/>
          <w:rFonts w:cs="Times New Roman"/>
          <w:szCs w:val="24"/>
        </w:rPr>
        <w:t xml:space="preserve">data management </w:t>
      </w:r>
      <w:r w:rsidR="007369C8">
        <w:rPr>
          <w:rStyle w:val="fnt0"/>
          <w:rFonts w:cs="Times New Roman"/>
          <w:szCs w:val="24"/>
        </w:rPr>
        <w:t xml:space="preserve">system that incorporates real-time data processing using </w:t>
      </w:r>
      <w:r w:rsidR="0061377F">
        <w:rPr>
          <w:rStyle w:val="fnt0"/>
          <w:rFonts w:cs="Times New Roman"/>
          <w:szCs w:val="24"/>
        </w:rPr>
        <w:t>RFID</w:t>
      </w:r>
      <w:r w:rsidR="00D54E5A">
        <w:rPr>
          <w:rStyle w:val="fnt0"/>
          <w:rFonts w:cs="Times New Roman"/>
          <w:szCs w:val="24"/>
        </w:rPr>
        <w:t xml:space="preserve"> </w:t>
      </w:r>
      <w:r w:rsidR="00AD4345">
        <w:rPr>
          <w:rStyle w:val="fnt0"/>
          <w:rFonts w:cs="Times New Roman"/>
          <w:szCs w:val="24"/>
        </w:rPr>
        <w:t>and sensor network technology</w:t>
      </w:r>
      <w:r w:rsidR="00100CC1">
        <w:rPr>
          <w:rStyle w:val="fnt0"/>
          <w:rFonts w:cs="Times New Roman"/>
          <w:szCs w:val="24"/>
        </w:rPr>
        <w:t xml:space="preserve"> </w:t>
      </w:r>
      <w:r w:rsidR="005A2B2C">
        <w:rPr>
          <w:rStyle w:val="fnt0"/>
          <w:rFonts w:cs="Times New Roman"/>
          <w:szCs w:val="24"/>
        </w:rPr>
        <w:t>can</w:t>
      </w:r>
      <w:r w:rsidR="00100CC1">
        <w:rPr>
          <w:rStyle w:val="fnt0"/>
          <w:rFonts w:cs="Times New Roman"/>
          <w:szCs w:val="24"/>
        </w:rPr>
        <w:t xml:space="preserve"> accomplish in minutes </w:t>
      </w:r>
      <w:r w:rsidR="00661778">
        <w:rPr>
          <w:rStyle w:val="fnt0"/>
          <w:rFonts w:cs="Times New Roman"/>
          <w:szCs w:val="24"/>
        </w:rPr>
        <w:t xml:space="preserve">what took a legacy system days.  </w:t>
      </w:r>
      <w:r w:rsidR="00314D33">
        <w:rPr>
          <w:rStyle w:val="fnt0"/>
          <w:rFonts w:cs="Times New Roman"/>
          <w:szCs w:val="24"/>
        </w:rPr>
        <w:t xml:space="preserve">Therefore, we need to determine ways to </w:t>
      </w:r>
      <w:r w:rsidR="00FD6736">
        <w:rPr>
          <w:rStyle w:val="fnt0"/>
          <w:rFonts w:cs="Times New Roman"/>
          <w:szCs w:val="24"/>
        </w:rPr>
        <w:t xml:space="preserve">increase logistic efficiency, </w:t>
      </w:r>
      <w:r w:rsidR="00BF1AC7">
        <w:rPr>
          <w:rStyle w:val="fnt0"/>
          <w:rFonts w:cs="Times New Roman"/>
          <w:szCs w:val="24"/>
        </w:rPr>
        <w:t xml:space="preserve">shorten transportation times, </w:t>
      </w:r>
      <w:r w:rsidR="00FA5BBE">
        <w:rPr>
          <w:rStyle w:val="fnt0"/>
          <w:rFonts w:cs="Times New Roman"/>
          <w:szCs w:val="24"/>
        </w:rPr>
        <w:t xml:space="preserve">and minimize losses.  </w:t>
      </w:r>
      <w:r w:rsidR="007F2C5F">
        <w:rPr>
          <w:rStyle w:val="fnt0"/>
          <w:rFonts w:cs="Times New Roman"/>
          <w:szCs w:val="24"/>
        </w:rPr>
        <w:t xml:space="preserve">One such method involves using </w:t>
      </w:r>
      <w:r w:rsidR="000D6977">
        <w:rPr>
          <w:rStyle w:val="fnt0"/>
          <w:rFonts w:cs="Times New Roman"/>
          <w:szCs w:val="24"/>
        </w:rPr>
        <w:t>RFID technology.</w:t>
      </w:r>
    </w:p>
    <w:p w14:paraId="0DDAACCE" w14:textId="23C5EFA0" w:rsidR="00C47180" w:rsidRPr="00EE15A7" w:rsidRDefault="008C6823" w:rsidP="00A12EEC">
      <w:pPr>
        <w:spacing w:after="0" w:line="480" w:lineRule="auto"/>
        <w:rPr>
          <w:rStyle w:val="fnt0"/>
          <w:b/>
          <w:bCs/>
          <w:color w:val="auto"/>
          <w:shd w:val="clear" w:color="auto" w:fill="auto"/>
        </w:rPr>
      </w:pPr>
      <w:r w:rsidRPr="00EE15A7">
        <w:rPr>
          <w:rStyle w:val="fnt0"/>
          <w:rFonts w:cs="Times New Roman"/>
          <w:b/>
          <w:bCs/>
          <w:szCs w:val="24"/>
        </w:rPr>
        <w:t>Real-Time Capabilities of RFID Technology</w:t>
      </w:r>
    </w:p>
    <w:p w14:paraId="59CBC528" w14:textId="1CFE96CA" w:rsidR="007F2C5F" w:rsidRDefault="00C21E10" w:rsidP="00E16AF9">
      <w:pPr>
        <w:spacing w:after="0" w:line="480" w:lineRule="auto"/>
        <w:ind w:firstLine="720"/>
        <w:rPr>
          <w:rStyle w:val="fnt0"/>
          <w:rFonts w:cs="Times New Roman"/>
          <w:szCs w:val="24"/>
        </w:rPr>
      </w:pPr>
      <w:r>
        <w:rPr>
          <w:rStyle w:val="fnt0"/>
          <w:rFonts w:cs="Times New Roman"/>
          <w:szCs w:val="24"/>
        </w:rPr>
        <w:t xml:space="preserve">We </w:t>
      </w:r>
      <w:r w:rsidR="004D4D59">
        <w:rPr>
          <w:rStyle w:val="fnt0"/>
          <w:rFonts w:cs="Times New Roman"/>
          <w:szCs w:val="24"/>
        </w:rPr>
        <w:t xml:space="preserve">can use RFID </w:t>
      </w:r>
      <w:r w:rsidR="00D34DED">
        <w:rPr>
          <w:rStyle w:val="fnt0"/>
          <w:rFonts w:cs="Times New Roman"/>
          <w:szCs w:val="24"/>
        </w:rPr>
        <w:t xml:space="preserve">technology to track product </w:t>
      </w:r>
      <w:r w:rsidR="00F82206">
        <w:rPr>
          <w:rStyle w:val="fnt0"/>
          <w:rFonts w:cs="Times New Roman"/>
          <w:szCs w:val="24"/>
        </w:rPr>
        <w:t xml:space="preserve">information </w:t>
      </w:r>
      <w:r w:rsidR="009C1BA5">
        <w:rPr>
          <w:rStyle w:val="fnt0"/>
          <w:rFonts w:cs="Times New Roman"/>
          <w:szCs w:val="24"/>
        </w:rPr>
        <w:t>along the food supply chain</w:t>
      </w:r>
      <w:r w:rsidR="00EE36CC">
        <w:rPr>
          <w:rStyle w:val="fnt0"/>
          <w:rFonts w:cs="Times New Roman"/>
          <w:szCs w:val="24"/>
        </w:rPr>
        <w:t xml:space="preserve"> as agriculture products pass from </w:t>
      </w:r>
      <w:r w:rsidR="00E16AF9">
        <w:rPr>
          <w:rStyle w:val="fnt0"/>
          <w:rFonts w:cs="Times New Roman"/>
          <w:szCs w:val="24"/>
        </w:rPr>
        <w:t>growers to retailers</w:t>
      </w:r>
      <w:r w:rsidR="009C1BA5">
        <w:rPr>
          <w:rStyle w:val="fnt0"/>
          <w:rFonts w:cs="Times New Roman"/>
          <w:szCs w:val="24"/>
        </w:rPr>
        <w:t xml:space="preserve">.  </w:t>
      </w:r>
      <w:r w:rsidR="00E61AFF">
        <w:rPr>
          <w:rStyle w:val="fnt0"/>
          <w:rFonts w:cs="Times New Roman"/>
          <w:szCs w:val="24"/>
        </w:rPr>
        <w:t>A</w:t>
      </w:r>
      <w:r w:rsidR="005A1674">
        <w:rPr>
          <w:rStyle w:val="fnt0"/>
          <w:rFonts w:cs="Times New Roman"/>
          <w:szCs w:val="24"/>
        </w:rPr>
        <w:t xml:space="preserve"> passive tag </w:t>
      </w:r>
      <w:r w:rsidR="005245EB">
        <w:rPr>
          <w:rStyle w:val="fnt0"/>
          <w:rFonts w:cs="Times New Roman"/>
          <w:szCs w:val="24"/>
        </w:rPr>
        <w:t>replaces a bar code in the supply chain</w:t>
      </w:r>
      <w:r w:rsidR="006457F3">
        <w:rPr>
          <w:rStyle w:val="fnt0"/>
          <w:rFonts w:cs="Times New Roman"/>
          <w:szCs w:val="24"/>
        </w:rPr>
        <w:t xml:space="preserve"> and </w:t>
      </w:r>
      <w:r w:rsidR="00C265CE">
        <w:rPr>
          <w:rStyle w:val="fnt0"/>
          <w:rFonts w:cs="Times New Roman"/>
          <w:szCs w:val="24"/>
        </w:rPr>
        <w:t>identifies a product at the item level</w:t>
      </w:r>
      <w:r w:rsidR="00CA1431">
        <w:rPr>
          <w:rStyle w:val="fnt0"/>
          <w:rFonts w:cs="Times New Roman"/>
          <w:szCs w:val="24"/>
        </w:rPr>
        <w:t xml:space="preserve"> (Visich et al</w:t>
      </w:r>
      <w:r w:rsidR="00CF7EA0">
        <w:rPr>
          <w:rStyle w:val="fnt0"/>
          <w:rFonts w:cs="Times New Roman"/>
          <w:szCs w:val="24"/>
        </w:rPr>
        <w:t>., 2007).</w:t>
      </w:r>
      <w:r w:rsidR="00C265CE">
        <w:rPr>
          <w:rStyle w:val="fnt0"/>
          <w:rFonts w:cs="Times New Roman"/>
          <w:szCs w:val="24"/>
        </w:rPr>
        <w:t xml:space="preserve"> </w:t>
      </w:r>
      <w:r w:rsidR="002742E6">
        <w:rPr>
          <w:rStyle w:val="fnt0"/>
          <w:rFonts w:cs="Times New Roman"/>
          <w:szCs w:val="24"/>
        </w:rPr>
        <w:t xml:space="preserve">Passive tags exchange data wirelessly between </w:t>
      </w:r>
      <w:r w:rsidR="008E2483">
        <w:rPr>
          <w:rStyle w:val="fnt0"/>
          <w:rFonts w:cs="Times New Roman"/>
          <w:szCs w:val="24"/>
        </w:rPr>
        <w:t>readers</w:t>
      </w:r>
      <w:r w:rsidR="00BA1599">
        <w:rPr>
          <w:rStyle w:val="fnt0"/>
          <w:rFonts w:cs="Times New Roman"/>
          <w:szCs w:val="24"/>
        </w:rPr>
        <w:t xml:space="preserve">, which we can </w:t>
      </w:r>
      <w:r w:rsidR="002805ED">
        <w:rPr>
          <w:rStyle w:val="fnt0"/>
          <w:rFonts w:cs="Times New Roman"/>
          <w:szCs w:val="24"/>
        </w:rPr>
        <w:t xml:space="preserve">implement at key control points in the </w:t>
      </w:r>
      <w:r w:rsidR="002805ED">
        <w:rPr>
          <w:rStyle w:val="fnt0"/>
          <w:rFonts w:cs="Times New Roman"/>
          <w:szCs w:val="24"/>
        </w:rPr>
        <w:lastRenderedPageBreak/>
        <w:t>supply chain, including</w:t>
      </w:r>
      <w:r w:rsidR="00BA1599">
        <w:rPr>
          <w:rStyle w:val="fnt0"/>
          <w:rFonts w:cs="Times New Roman"/>
          <w:szCs w:val="24"/>
        </w:rPr>
        <w:t xml:space="preserve"> </w:t>
      </w:r>
      <w:r w:rsidR="002805ED">
        <w:rPr>
          <w:rStyle w:val="fnt0"/>
          <w:rFonts w:cs="Times New Roman"/>
          <w:szCs w:val="24"/>
        </w:rPr>
        <w:t xml:space="preserve">dock doors and facility entrances </w:t>
      </w:r>
      <w:r w:rsidR="008E2483">
        <w:rPr>
          <w:rStyle w:val="fnt0"/>
          <w:rFonts w:cs="Times New Roman"/>
          <w:szCs w:val="24"/>
        </w:rPr>
        <w:t xml:space="preserve">(Chow et al., </w:t>
      </w:r>
      <w:r w:rsidR="00460967">
        <w:rPr>
          <w:rStyle w:val="fnt0"/>
          <w:rFonts w:cs="Times New Roman"/>
          <w:szCs w:val="24"/>
        </w:rPr>
        <w:t>2006).</w:t>
      </w:r>
      <w:r w:rsidR="00291723">
        <w:rPr>
          <w:rStyle w:val="fnt0"/>
          <w:rFonts w:cs="Times New Roman"/>
          <w:szCs w:val="24"/>
        </w:rPr>
        <w:t xml:space="preserve">  N</w:t>
      </w:r>
      <w:r w:rsidR="00C265CE">
        <w:rPr>
          <w:rStyle w:val="fnt0"/>
          <w:rFonts w:cs="Times New Roman"/>
          <w:szCs w:val="24"/>
        </w:rPr>
        <w:t xml:space="preserve">o line of sight is required </w:t>
      </w:r>
      <w:r w:rsidR="00573652">
        <w:rPr>
          <w:rStyle w:val="fnt0"/>
          <w:rFonts w:cs="Times New Roman"/>
          <w:szCs w:val="24"/>
        </w:rPr>
        <w:t xml:space="preserve">to read the tags, and </w:t>
      </w:r>
      <w:r w:rsidR="001A0B66">
        <w:rPr>
          <w:rStyle w:val="fnt0"/>
          <w:rFonts w:cs="Times New Roman"/>
          <w:szCs w:val="24"/>
        </w:rPr>
        <w:t>we can implement them</w:t>
      </w:r>
      <w:r w:rsidR="00573652">
        <w:rPr>
          <w:rStyle w:val="fnt0"/>
          <w:rFonts w:cs="Times New Roman"/>
          <w:szCs w:val="24"/>
        </w:rPr>
        <w:t xml:space="preserve"> in </w:t>
      </w:r>
      <w:r w:rsidR="00BB532F">
        <w:rPr>
          <w:rStyle w:val="fnt0"/>
          <w:rFonts w:cs="Times New Roman"/>
          <w:szCs w:val="24"/>
        </w:rPr>
        <w:t>harsh conditions</w:t>
      </w:r>
      <w:r w:rsidR="008356CA">
        <w:rPr>
          <w:rStyle w:val="fnt0"/>
          <w:rFonts w:cs="Times New Roman"/>
          <w:szCs w:val="24"/>
        </w:rPr>
        <w:t>,</w:t>
      </w:r>
      <w:r w:rsidR="00BB532F">
        <w:rPr>
          <w:rStyle w:val="fnt0"/>
          <w:rFonts w:cs="Times New Roman"/>
          <w:szCs w:val="24"/>
        </w:rPr>
        <w:t xml:space="preserve"> including environments with </w:t>
      </w:r>
      <w:r w:rsidR="000E4A2C">
        <w:rPr>
          <w:rStyle w:val="fnt0"/>
          <w:rFonts w:cs="Times New Roman"/>
          <w:szCs w:val="24"/>
        </w:rPr>
        <w:t xml:space="preserve">moisture, dust, and dirt.  </w:t>
      </w:r>
      <w:r w:rsidR="00250B45">
        <w:rPr>
          <w:rStyle w:val="fnt0"/>
          <w:rFonts w:cs="Times New Roman"/>
          <w:szCs w:val="24"/>
        </w:rPr>
        <w:t xml:space="preserve">We can </w:t>
      </w:r>
      <w:r w:rsidR="002A3581">
        <w:rPr>
          <w:rStyle w:val="fnt0"/>
          <w:rFonts w:cs="Times New Roman"/>
          <w:szCs w:val="24"/>
        </w:rPr>
        <w:t xml:space="preserve">read </w:t>
      </w:r>
      <w:r w:rsidR="002509B5">
        <w:rPr>
          <w:rStyle w:val="fnt0"/>
          <w:rFonts w:cs="Times New Roman"/>
          <w:szCs w:val="24"/>
        </w:rPr>
        <w:t>hundreds of</w:t>
      </w:r>
      <w:r w:rsidR="002A3581">
        <w:rPr>
          <w:rStyle w:val="fnt0"/>
          <w:rFonts w:cs="Times New Roman"/>
          <w:szCs w:val="24"/>
        </w:rPr>
        <w:t xml:space="preserve"> tags simultaneously</w:t>
      </w:r>
      <w:r w:rsidR="00FC0A21">
        <w:rPr>
          <w:rStyle w:val="fnt0"/>
          <w:rFonts w:cs="Times New Roman"/>
          <w:szCs w:val="24"/>
        </w:rPr>
        <w:t xml:space="preserve">, program tags easily, and </w:t>
      </w:r>
      <w:r w:rsidR="00535EB8">
        <w:rPr>
          <w:rStyle w:val="fnt0"/>
          <w:rFonts w:cs="Times New Roman"/>
          <w:szCs w:val="24"/>
        </w:rPr>
        <w:t xml:space="preserve">store </w:t>
      </w:r>
      <w:r w:rsidR="00911935">
        <w:rPr>
          <w:rStyle w:val="fnt0"/>
          <w:rFonts w:cs="Times New Roman"/>
          <w:szCs w:val="24"/>
        </w:rPr>
        <w:t xml:space="preserve">additional information </w:t>
      </w:r>
      <w:r w:rsidR="00E16AF9">
        <w:rPr>
          <w:rStyle w:val="fnt0"/>
          <w:rFonts w:cs="Times New Roman"/>
          <w:szCs w:val="24"/>
        </w:rPr>
        <w:t xml:space="preserve">beyond </w:t>
      </w:r>
      <w:r w:rsidR="000123A9">
        <w:rPr>
          <w:rStyle w:val="fnt0"/>
          <w:rFonts w:cs="Times New Roman"/>
          <w:szCs w:val="24"/>
        </w:rPr>
        <w:t>identifiers,</w:t>
      </w:r>
      <w:r w:rsidR="007D1E63">
        <w:rPr>
          <w:rStyle w:val="fnt0"/>
          <w:rFonts w:cs="Times New Roman"/>
          <w:szCs w:val="24"/>
        </w:rPr>
        <w:t xml:space="preserve"> including </w:t>
      </w:r>
      <w:r w:rsidR="006E10C0">
        <w:rPr>
          <w:rStyle w:val="fnt0"/>
          <w:rFonts w:cs="Times New Roman"/>
          <w:szCs w:val="24"/>
        </w:rPr>
        <w:t>environmental conditions,</w:t>
      </w:r>
      <w:r w:rsidR="007D1E63">
        <w:rPr>
          <w:rStyle w:val="fnt0"/>
          <w:rFonts w:cs="Times New Roman"/>
          <w:szCs w:val="24"/>
        </w:rPr>
        <w:t xml:space="preserve"> </w:t>
      </w:r>
      <w:r w:rsidR="0021233A">
        <w:rPr>
          <w:rStyle w:val="fnt0"/>
          <w:rFonts w:cs="Times New Roman"/>
          <w:szCs w:val="24"/>
        </w:rPr>
        <w:t>historical move data</w:t>
      </w:r>
      <w:r w:rsidR="003C6AB4">
        <w:rPr>
          <w:rStyle w:val="fnt0"/>
          <w:rFonts w:cs="Times New Roman"/>
          <w:szCs w:val="24"/>
        </w:rPr>
        <w:t>,</w:t>
      </w:r>
      <w:r w:rsidR="006E10C0">
        <w:rPr>
          <w:rStyle w:val="fnt0"/>
          <w:rFonts w:cs="Times New Roman"/>
          <w:szCs w:val="24"/>
        </w:rPr>
        <w:t xml:space="preserve"> and future destination data</w:t>
      </w:r>
      <w:r w:rsidR="003C6AB4">
        <w:rPr>
          <w:rStyle w:val="fnt0"/>
          <w:rFonts w:cs="Times New Roman"/>
          <w:szCs w:val="24"/>
        </w:rPr>
        <w:t xml:space="preserve"> </w:t>
      </w:r>
      <w:r w:rsidR="003C6AB4" w:rsidRPr="003C6AB4">
        <w:rPr>
          <w:rStyle w:val="fnt0"/>
          <w:rFonts w:cs="Times New Roman"/>
          <w:szCs w:val="24"/>
        </w:rPr>
        <w:t>(Visich et al., 2007).</w:t>
      </w:r>
      <w:r w:rsidR="005A2B2C">
        <w:rPr>
          <w:rStyle w:val="fnt0"/>
          <w:rFonts w:cs="Times New Roman"/>
          <w:szCs w:val="24"/>
        </w:rPr>
        <w:t xml:space="preserve">  Figure 1 illustrates product tracking with RFID technology in the supply chain.</w:t>
      </w:r>
    </w:p>
    <w:p w14:paraId="424C8D2C" w14:textId="48B321CD" w:rsidR="003E0E0F" w:rsidRDefault="005A2B2C" w:rsidP="00E16AF9">
      <w:pPr>
        <w:spacing w:after="0" w:line="480" w:lineRule="auto"/>
        <w:ind w:firstLine="720"/>
        <w:rPr>
          <w:rStyle w:val="fnt0"/>
          <w:rFonts w:cs="Times New Roman"/>
          <w:szCs w:val="24"/>
        </w:rPr>
      </w:pPr>
      <w:r>
        <w:rPr>
          <w:noProof/>
        </w:rPr>
        <mc:AlternateContent>
          <mc:Choice Requires="wps">
            <w:drawing>
              <wp:anchor distT="0" distB="0" distL="114300" distR="114300" simplePos="0" relativeHeight="251674624" behindDoc="1" locked="0" layoutInCell="1" allowOverlap="1" wp14:anchorId="2AD485B8" wp14:editId="3B91C50C">
                <wp:simplePos x="0" y="0"/>
                <wp:positionH relativeFrom="column">
                  <wp:posOffset>1755140</wp:posOffset>
                </wp:positionH>
                <wp:positionV relativeFrom="paragraph">
                  <wp:posOffset>3397250</wp:posOffset>
                </wp:positionV>
                <wp:extent cx="4267200" cy="635"/>
                <wp:effectExtent l="0" t="0" r="0" b="0"/>
                <wp:wrapTight wrapText="bothSides">
                  <wp:wrapPolygon edited="0">
                    <wp:start x="0" y="0"/>
                    <wp:lineTo x="0" y="20521"/>
                    <wp:lineTo x="21504" y="20521"/>
                    <wp:lineTo x="21504"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DD39BE1" w14:textId="16BD052B" w:rsidR="005A2B2C" w:rsidRPr="000A7965" w:rsidRDefault="005A2B2C" w:rsidP="005A2B2C">
                            <w:pPr>
                              <w:pStyle w:val="Caption"/>
                              <w:rPr>
                                <w:rFonts w:cs="Times New Roman"/>
                                <w:color w:val="000000"/>
                                <w:sz w:val="24"/>
                                <w:szCs w:val="24"/>
                                <w:shd w:val="clear" w:color="auto" w:fill="FFFFFF"/>
                              </w:rPr>
                            </w:pPr>
                            <w:r w:rsidRPr="00C549E4">
                              <w:t>Figure 1. Product Tracking with RFID. From "Dynamic planning with a wireless product identification technology in food supply chains. International Journal of Advanced Manufacturing Technology," by Li et al., 2006.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D485B8" id="_x0000_t202" coordsize="21600,21600" o:spt="202" path="m,l,21600r21600,l21600,xe">
                <v:stroke joinstyle="miter"/>
                <v:path gradientshapeok="t" o:connecttype="rect"/>
              </v:shapetype>
              <v:shape id="Text Box 26" o:spid="_x0000_s1026" type="#_x0000_t202" style="position:absolute;left:0;text-align:left;margin-left:138.2pt;margin-top:267.5pt;width:33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" stroked="f">
                <v:textbox style="mso-fit-shape-to-text:t" inset="0,0,0,0">
                  <w:txbxContent>
                    <w:p w14:paraId="1DD39BE1" w14:textId="16BD052B" w:rsidR="005A2B2C" w:rsidRPr="000A7965" w:rsidRDefault="005A2B2C" w:rsidP="005A2B2C">
                      <w:pPr>
                        <w:pStyle w:val="Caption"/>
                        <w:rPr>
                          <w:rFonts w:cs="Times New Roman"/>
                          <w:color w:val="000000"/>
                          <w:sz w:val="24"/>
                          <w:szCs w:val="24"/>
                          <w:shd w:val="clear" w:color="auto" w:fill="FFFFFF"/>
                        </w:rPr>
                      </w:pPr>
                      <w:r w:rsidRPr="00C549E4">
                        <w:t>Figure 1. Product Tracking with RFID. From "Dynamic planning with a wireless product identification technology in food supply chains. International Journal of Advanced Manufacturing Technology," by Li et al., 2006.</w:t>
                      </w:r>
                    </w:p>
                  </w:txbxContent>
                </v:textbox>
                <w10:wrap type="tight"/>
              </v:shape>
            </w:pict>
          </mc:Fallback>
        </mc:AlternateContent>
      </w:r>
      <w:r w:rsidRPr="005A2B2C">
        <w:rPr>
          <w:rStyle w:val="fnt0"/>
          <w:rFonts w:cs="Times New Roman"/>
          <w:szCs w:val="24"/>
        </w:rPr>
        <w:drawing>
          <wp:anchor distT="0" distB="0" distL="114300" distR="114300" simplePos="0" relativeHeight="251669504" behindDoc="1" locked="0" layoutInCell="1" allowOverlap="1" wp14:anchorId="54C4250A" wp14:editId="65412216">
            <wp:simplePos x="0" y="0"/>
            <wp:positionH relativeFrom="column">
              <wp:posOffset>1755140</wp:posOffset>
            </wp:positionH>
            <wp:positionV relativeFrom="paragraph">
              <wp:posOffset>90805</wp:posOffset>
            </wp:positionV>
            <wp:extent cx="4267200" cy="3247390"/>
            <wp:effectExtent l="0" t="0" r="0" b="0"/>
            <wp:wrapTight wrapText="bothSides">
              <wp:wrapPolygon edited="0">
                <wp:start x="0" y="0"/>
                <wp:lineTo x="0" y="21414"/>
                <wp:lineTo x="21504" y="21414"/>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3247390"/>
                    </a:xfrm>
                    <a:prstGeom prst="rect">
                      <a:avLst/>
                    </a:prstGeom>
                  </pic:spPr>
                </pic:pic>
              </a:graphicData>
            </a:graphic>
            <wp14:sizeRelH relativeFrom="margin">
              <wp14:pctWidth>0</wp14:pctWidth>
            </wp14:sizeRelH>
            <wp14:sizeRelV relativeFrom="margin">
              <wp14:pctHeight>0</wp14:pctHeight>
            </wp14:sizeRelV>
          </wp:anchor>
        </w:drawing>
      </w:r>
      <w:r w:rsidR="003E0E0F">
        <w:rPr>
          <w:rStyle w:val="fnt0"/>
          <w:rFonts w:cs="Times New Roman"/>
          <w:szCs w:val="24"/>
        </w:rPr>
        <w:t>How does it work?</w:t>
      </w:r>
      <w:r w:rsidR="005E759A">
        <w:rPr>
          <w:rStyle w:val="fnt0"/>
          <w:rFonts w:cs="Times New Roman"/>
          <w:szCs w:val="24"/>
        </w:rPr>
        <w:t xml:space="preserve"> The EPC is embedded </w:t>
      </w:r>
      <w:r w:rsidR="005340E7">
        <w:rPr>
          <w:rStyle w:val="fnt0"/>
          <w:rFonts w:cs="Times New Roman"/>
          <w:szCs w:val="24"/>
        </w:rPr>
        <w:t xml:space="preserve">in a tag microchip </w:t>
      </w:r>
      <w:r w:rsidR="00A92DA9">
        <w:rPr>
          <w:rStyle w:val="fnt0"/>
          <w:rFonts w:cs="Times New Roman"/>
          <w:szCs w:val="24"/>
        </w:rPr>
        <w:t>and is attached to a</w:t>
      </w:r>
      <w:r w:rsidR="00360AF7">
        <w:rPr>
          <w:rStyle w:val="fnt0"/>
          <w:rFonts w:cs="Times New Roman"/>
          <w:szCs w:val="24"/>
        </w:rPr>
        <w:t xml:space="preserve">n item, case, or pallet.  </w:t>
      </w:r>
      <w:r w:rsidR="00E90775">
        <w:rPr>
          <w:rStyle w:val="fnt0"/>
          <w:rFonts w:cs="Times New Roman"/>
          <w:szCs w:val="24"/>
        </w:rPr>
        <w:t>As a tag comes within range of a</w:t>
      </w:r>
      <w:r w:rsidR="00D368C9">
        <w:rPr>
          <w:rStyle w:val="fnt0"/>
          <w:rFonts w:cs="Times New Roman"/>
          <w:szCs w:val="24"/>
        </w:rPr>
        <w:t xml:space="preserve">n RFID reader, </w:t>
      </w:r>
      <w:r w:rsidR="009F521E">
        <w:rPr>
          <w:rStyle w:val="fnt0"/>
          <w:rFonts w:cs="Times New Roman"/>
          <w:szCs w:val="24"/>
        </w:rPr>
        <w:t xml:space="preserve">the reader sends out an electromagnetic wave that couples </w:t>
      </w:r>
      <w:r w:rsidR="005067BE">
        <w:rPr>
          <w:rStyle w:val="fnt0"/>
          <w:rFonts w:cs="Times New Roman"/>
          <w:szCs w:val="24"/>
        </w:rPr>
        <w:t>with the antenna on the RFID tag</w:t>
      </w:r>
      <w:r w:rsidR="00F20418">
        <w:rPr>
          <w:rStyle w:val="fnt0"/>
          <w:rFonts w:cs="Times New Roman"/>
          <w:szCs w:val="24"/>
        </w:rPr>
        <w:t xml:space="preserve">, which </w:t>
      </w:r>
      <w:r w:rsidR="007A33F2">
        <w:rPr>
          <w:rStyle w:val="fnt0"/>
          <w:rFonts w:cs="Times New Roman"/>
          <w:szCs w:val="24"/>
        </w:rPr>
        <w:t xml:space="preserve">it uses </w:t>
      </w:r>
      <w:r w:rsidR="00762B77">
        <w:rPr>
          <w:rStyle w:val="fnt0"/>
          <w:rFonts w:cs="Times New Roman"/>
          <w:szCs w:val="24"/>
        </w:rPr>
        <w:t xml:space="preserve">to power the </w:t>
      </w:r>
      <w:r w:rsidR="00C80ABD">
        <w:rPr>
          <w:rStyle w:val="fnt0"/>
          <w:rFonts w:cs="Times New Roman"/>
          <w:szCs w:val="24"/>
        </w:rPr>
        <w:t xml:space="preserve">circuit of </w:t>
      </w:r>
      <w:r w:rsidR="00AF18E9">
        <w:rPr>
          <w:rStyle w:val="fnt0"/>
          <w:rFonts w:cs="Times New Roman"/>
          <w:szCs w:val="24"/>
        </w:rPr>
        <w:t>its</w:t>
      </w:r>
      <w:r w:rsidR="00C80ABD">
        <w:rPr>
          <w:rStyle w:val="fnt0"/>
          <w:rFonts w:cs="Times New Roman"/>
          <w:szCs w:val="24"/>
        </w:rPr>
        <w:t xml:space="preserve"> microchip.</w:t>
      </w:r>
      <w:r w:rsidR="00AF18E9">
        <w:rPr>
          <w:rStyle w:val="fnt0"/>
          <w:rFonts w:cs="Times New Roman"/>
          <w:szCs w:val="24"/>
        </w:rPr>
        <w:t xml:space="preserve">  The RFID tag, in return, sends out an electromagnetic wave to the reader </w:t>
      </w:r>
      <w:r w:rsidR="00A16F12">
        <w:rPr>
          <w:rStyle w:val="fnt0"/>
          <w:rFonts w:cs="Times New Roman"/>
          <w:szCs w:val="24"/>
        </w:rPr>
        <w:t>per</w:t>
      </w:r>
      <w:r w:rsidR="00AF18E9">
        <w:rPr>
          <w:rStyle w:val="fnt0"/>
          <w:rFonts w:cs="Times New Roman"/>
          <w:szCs w:val="24"/>
        </w:rPr>
        <w:t xml:space="preserve"> its </w:t>
      </w:r>
      <w:r w:rsidR="00D2720E">
        <w:rPr>
          <w:rStyle w:val="fnt0"/>
          <w:rFonts w:cs="Times New Roman"/>
          <w:szCs w:val="24"/>
        </w:rPr>
        <w:t xml:space="preserve">programmed code, and </w:t>
      </w:r>
      <w:r w:rsidR="00F22CAE">
        <w:rPr>
          <w:rStyle w:val="fnt0"/>
          <w:rFonts w:cs="Times New Roman"/>
          <w:szCs w:val="24"/>
        </w:rPr>
        <w:t xml:space="preserve">the reader </w:t>
      </w:r>
      <w:r w:rsidR="006452E3">
        <w:rPr>
          <w:rStyle w:val="fnt0"/>
          <w:rFonts w:cs="Times New Roman"/>
          <w:szCs w:val="24"/>
        </w:rPr>
        <w:t xml:space="preserve">decodes this information and </w:t>
      </w:r>
      <w:r w:rsidR="00D17B66">
        <w:rPr>
          <w:rStyle w:val="fnt0"/>
          <w:rFonts w:cs="Times New Roman"/>
          <w:szCs w:val="24"/>
        </w:rPr>
        <w:t xml:space="preserve">decides to either store the information, </w:t>
      </w:r>
      <w:r w:rsidR="00460BE8">
        <w:rPr>
          <w:rStyle w:val="fnt0"/>
          <w:rFonts w:cs="Times New Roman"/>
          <w:szCs w:val="24"/>
        </w:rPr>
        <w:t xml:space="preserve">act upon it, or transmit it to a </w:t>
      </w:r>
      <w:r w:rsidR="007F7709">
        <w:rPr>
          <w:rStyle w:val="fnt0"/>
          <w:rFonts w:cs="Times New Roman"/>
          <w:szCs w:val="24"/>
        </w:rPr>
        <w:t xml:space="preserve">receiving computer.   </w:t>
      </w:r>
      <w:r w:rsidR="002C268A">
        <w:rPr>
          <w:rStyle w:val="fnt0"/>
          <w:rFonts w:cs="Times New Roman"/>
          <w:szCs w:val="24"/>
        </w:rPr>
        <w:t xml:space="preserve">This architecture makes use of </w:t>
      </w:r>
      <w:r w:rsidR="007D0525">
        <w:rPr>
          <w:rStyle w:val="fnt0"/>
          <w:rFonts w:cs="Times New Roman"/>
          <w:szCs w:val="24"/>
        </w:rPr>
        <w:t>Savant</w:t>
      </w:r>
      <w:r w:rsidR="00AE6265">
        <w:rPr>
          <w:rStyle w:val="fnt0"/>
          <w:rFonts w:cs="Times New Roman"/>
          <w:szCs w:val="24"/>
        </w:rPr>
        <w:t>,</w:t>
      </w:r>
      <w:r w:rsidR="007D0525">
        <w:rPr>
          <w:rStyle w:val="fnt0"/>
          <w:rFonts w:cs="Times New Roman"/>
          <w:szCs w:val="24"/>
        </w:rPr>
        <w:t xml:space="preserve"> </w:t>
      </w:r>
      <w:r w:rsidR="00D50C10">
        <w:rPr>
          <w:rStyle w:val="fnt0"/>
          <w:rFonts w:cs="Times New Roman"/>
          <w:szCs w:val="24"/>
        </w:rPr>
        <w:t>s</w:t>
      </w:r>
      <w:r w:rsidR="007D0525">
        <w:rPr>
          <w:rStyle w:val="fnt0"/>
          <w:rFonts w:cs="Times New Roman"/>
          <w:szCs w:val="24"/>
        </w:rPr>
        <w:t>oftware</w:t>
      </w:r>
      <w:r w:rsidR="002E58CD">
        <w:rPr>
          <w:rStyle w:val="fnt0"/>
          <w:rFonts w:cs="Times New Roman"/>
          <w:szCs w:val="24"/>
        </w:rPr>
        <w:t xml:space="preserve"> </w:t>
      </w:r>
      <w:r w:rsidR="00AA6337">
        <w:rPr>
          <w:rStyle w:val="fnt0"/>
          <w:rFonts w:cs="Times New Roman"/>
          <w:szCs w:val="24"/>
        </w:rPr>
        <w:t>developed at MIT</w:t>
      </w:r>
      <w:r w:rsidR="00C479C7">
        <w:rPr>
          <w:rStyle w:val="fnt0"/>
          <w:rFonts w:cs="Times New Roman"/>
          <w:szCs w:val="24"/>
        </w:rPr>
        <w:t xml:space="preserve"> that</w:t>
      </w:r>
      <w:r w:rsidR="001F2899">
        <w:rPr>
          <w:rStyle w:val="fnt0"/>
          <w:rFonts w:cs="Times New Roman"/>
          <w:szCs w:val="24"/>
        </w:rPr>
        <w:t xml:space="preserve">, when receiving information from </w:t>
      </w:r>
      <w:r w:rsidR="00071872">
        <w:rPr>
          <w:rStyle w:val="fnt0"/>
          <w:rFonts w:cs="Times New Roman"/>
          <w:szCs w:val="24"/>
        </w:rPr>
        <w:t>an RFID</w:t>
      </w:r>
      <w:r w:rsidR="001F2899">
        <w:rPr>
          <w:rStyle w:val="fnt0"/>
          <w:rFonts w:cs="Times New Roman"/>
          <w:szCs w:val="24"/>
        </w:rPr>
        <w:t xml:space="preserve"> tag, </w:t>
      </w:r>
      <w:r w:rsidR="00071872">
        <w:rPr>
          <w:rStyle w:val="fnt0"/>
          <w:rFonts w:cs="Times New Roman"/>
          <w:szCs w:val="24"/>
        </w:rPr>
        <w:t>uses the EPC to contact</w:t>
      </w:r>
      <w:r w:rsidR="00E86DC0">
        <w:rPr>
          <w:rStyle w:val="fnt0"/>
          <w:rFonts w:cs="Times New Roman"/>
          <w:szCs w:val="24"/>
        </w:rPr>
        <w:t xml:space="preserve"> </w:t>
      </w:r>
      <w:r w:rsidR="00551DF8">
        <w:rPr>
          <w:rStyle w:val="fnt0"/>
          <w:rFonts w:cs="Times New Roman"/>
          <w:szCs w:val="24"/>
        </w:rPr>
        <w:t>the Object Naming Service (ONS)</w:t>
      </w:r>
      <w:r w:rsidR="00B66BA7">
        <w:rPr>
          <w:rStyle w:val="fnt0"/>
          <w:rFonts w:cs="Times New Roman"/>
          <w:szCs w:val="24"/>
        </w:rPr>
        <w:t>,</w:t>
      </w:r>
      <w:r w:rsidR="004C6443">
        <w:rPr>
          <w:rStyle w:val="fnt0"/>
          <w:rFonts w:cs="Times New Roman"/>
          <w:szCs w:val="24"/>
        </w:rPr>
        <w:t xml:space="preserve"> </w:t>
      </w:r>
      <w:r w:rsidR="00071872">
        <w:rPr>
          <w:rStyle w:val="fnt0"/>
          <w:rFonts w:cs="Times New Roman"/>
          <w:szCs w:val="24"/>
        </w:rPr>
        <w:t xml:space="preserve">which locates the server </w:t>
      </w:r>
      <w:r w:rsidR="00236A7C">
        <w:rPr>
          <w:rStyle w:val="fnt0"/>
          <w:rFonts w:cs="Times New Roman"/>
          <w:szCs w:val="24"/>
        </w:rPr>
        <w:t xml:space="preserve">containing information on the </w:t>
      </w:r>
      <w:r w:rsidR="00FB3495">
        <w:rPr>
          <w:rStyle w:val="fnt0"/>
          <w:rFonts w:cs="Times New Roman"/>
          <w:szCs w:val="24"/>
        </w:rPr>
        <w:lastRenderedPageBreak/>
        <w:t>scanned</w:t>
      </w:r>
      <w:r w:rsidR="005668A6">
        <w:rPr>
          <w:rStyle w:val="fnt0"/>
          <w:rFonts w:cs="Times New Roman"/>
          <w:szCs w:val="24"/>
        </w:rPr>
        <w:t xml:space="preserve"> item.  </w:t>
      </w:r>
      <w:r w:rsidR="009C5AFB">
        <w:rPr>
          <w:rStyle w:val="fnt0"/>
          <w:rFonts w:cs="Times New Roman"/>
          <w:szCs w:val="24"/>
        </w:rPr>
        <w:t>The Savant software receives this information</w:t>
      </w:r>
      <w:r w:rsidR="005668A6">
        <w:rPr>
          <w:rStyle w:val="fnt0"/>
          <w:rFonts w:cs="Times New Roman"/>
          <w:szCs w:val="24"/>
        </w:rPr>
        <w:t xml:space="preserve"> and </w:t>
      </w:r>
      <w:r w:rsidR="00F96B65">
        <w:rPr>
          <w:rStyle w:val="fnt0"/>
          <w:rFonts w:cs="Times New Roman"/>
          <w:szCs w:val="24"/>
        </w:rPr>
        <w:t xml:space="preserve">communicates it to the corresponding </w:t>
      </w:r>
      <w:r w:rsidR="0045015B">
        <w:rPr>
          <w:rStyle w:val="fnt0"/>
          <w:rFonts w:cs="Times New Roman"/>
          <w:szCs w:val="24"/>
        </w:rPr>
        <w:t xml:space="preserve">cloud-based </w:t>
      </w:r>
      <w:r>
        <w:rPr>
          <w:rStyle w:val="fnt0"/>
          <w:rFonts w:cs="Times New Roman"/>
          <w:szCs w:val="24"/>
        </w:rPr>
        <w:t>DW</w:t>
      </w:r>
      <w:r w:rsidR="005914A3">
        <w:rPr>
          <w:rStyle w:val="fnt0"/>
          <w:rFonts w:cs="Times New Roman"/>
          <w:szCs w:val="24"/>
        </w:rPr>
        <w:t xml:space="preserve">.  From this, we can determine this architecture comprises three main parts: </w:t>
      </w:r>
      <w:r w:rsidR="000671E2">
        <w:rPr>
          <w:rStyle w:val="fnt0"/>
          <w:rFonts w:cs="Times New Roman"/>
          <w:szCs w:val="24"/>
        </w:rPr>
        <w:t>(a) the RFID tag</w:t>
      </w:r>
      <w:r w:rsidR="00E06BFC">
        <w:rPr>
          <w:rStyle w:val="fnt0"/>
          <w:rFonts w:cs="Times New Roman"/>
          <w:szCs w:val="24"/>
        </w:rPr>
        <w:t>,</w:t>
      </w:r>
      <w:r w:rsidR="00DA0C0B">
        <w:rPr>
          <w:rStyle w:val="fnt0"/>
          <w:rFonts w:cs="Times New Roman"/>
          <w:szCs w:val="24"/>
        </w:rPr>
        <w:t xml:space="preserve"> (b) the RFID reader</w:t>
      </w:r>
      <w:r w:rsidR="00CB45EF">
        <w:rPr>
          <w:rStyle w:val="fnt0"/>
          <w:rFonts w:cs="Times New Roman"/>
          <w:szCs w:val="24"/>
        </w:rPr>
        <w:t>,</w:t>
      </w:r>
      <w:r w:rsidR="00C86019">
        <w:rPr>
          <w:rStyle w:val="fnt0"/>
          <w:rFonts w:cs="Times New Roman"/>
          <w:szCs w:val="24"/>
        </w:rPr>
        <w:t xml:space="preserve"> and </w:t>
      </w:r>
      <w:r w:rsidR="00572821">
        <w:rPr>
          <w:rStyle w:val="fnt0"/>
          <w:rFonts w:cs="Times New Roman"/>
          <w:szCs w:val="24"/>
        </w:rPr>
        <w:t xml:space="preserve">(c) the back-end </w:t>
      </w:r>
      <w:r w:rsidR="000A18FB">
        <w:rPr>
          <w:rStyle w:val="fnt0"/>
          <w:rFonts w:cs="Times New Roman"/>
          <w:szCs w:val="24"/>
        </w:rPr>
        <w:t xml:space="preserve">database </w:t>
      </w:r>
      <w:r w:rsidR="00D71F0A" w:rsidRPr="00D71F0A">
        <w:rPr>
          <w:rStyle w:val="fnt0"/>
          <w:rFonts w:cs="Times New Roman"/>
          <w:szCs w:val="24"/>
        </w:rPr>
        <w:t>(Visich et al., 2007)</w:t>
      </w:r>
      <w:r w:rsidR="00F96B65">
        <w:rPr>
          <w:rStyle w:val="fnt0"/>
          <w:rFonts w:cs="Times New Roman"/>
          <w:szCs w:val="24"/>
        </w:rPr>
        <w:t>.</w:t>
      </w:r>
    </w:p>
    <w:p w14:paraId="3468FE8E" w14:textId="058AD4CD" w:rsidR="005B3E04" w:rsidRPr="00216CAA" w:rsidRDefault="005B3E04" w:rsidP="005B3E04">
      <w:pPr>
        <w:spacing w:after="0" w:line="480" w:lineRule="auto"/>
        <w:rPr>
          <w:rStyle w:val="fnt0"/>
          <w:rFonts w:cs="Times New Roman"/>
          <w:b/>
          <w:bCs/>
          <w:szCs w:val="24"/>
        </w:rPr>
      </w:pPr>
      <w:r w:rsidRPr="00216CAA">
        <w:rPr>
          <w:rStyle w:val="fnt0"/>
          <w:rFonts w:cs="Times New Roman"/>
          <w:b/>
          <w:bCs/>
          <w:szCs w:val="24"/>
        </w:rPr>
        <w:t xml:space="preserve">Price adjustments and </w:t>
      </w:r>
      <w:r w:rsidR="00216CAA" w:rsidRPr="00216CAA">
        <w:rPr>
          <w:rStyle w:val="fnt0"/>
          <w:rFonts w:cs="Times New Roman"/>
          <w:b/>
          <w:bCs/>
          <w:szCs w:val="24"/>
        </w:rPr>
        <w:t>Delivery Modifications in Real-Time</w:t>
      </w:r>
    </w:p>
    <w:p w14:paraId="2BE4AF0F" w14:textId="02071060" w:rsidR="00647DE8" w:rsidRPr="003C742D" w:rsidRDefault="00201E06" w:rsidP="006422A3">
      <w:pPr>
        <w:spacing w:after="0" w:line="480" w:lineRule="auto"/>
        <w:ind w:firstLine="720"/>
        <w:rPr>
          <w:b/>
          <w:bCs/>
        </w:rPr>
      </w:pPr>
      <w:r>
        <w:t>Li et al.</w:t>
      </w:r>
      <w:r>
        <w:t xml:space="preserve"> (</w:t>
      </w:r>
      <w:r>
        <w:t>2006)</w:t>
      </w:r>
      <w:r>
        <w:t xml:space="preserve"> </w:t>
      </w:r>
      <w:r w:rsidR="00705928">
        <w:t>relay how</w:t>
      </w:r>
      <w:r w:rsidR="00DF5F33">
        <w:t xml:space="preserve"> with RFID techno</w:t>
      </w:r>
      <w:r w:rsidR="00816AED">
        <w:t>logy</w:t>
      </w:r>
      <w:r w:rsidR="00070E9A">
        <w:t>,</w:t>
      </w:r>
      <w:r w:rsidR="00816AED">
        <w:t xml:space="preserve"> we can identify product </w:t>
      </w:r>
      <w:r w:rsidR="00271CDB">
        <w:t>value in real-time</w:t>
      </w:r>
      <w:r w:rsidR="002E22B9">
        <w:t xml:space="preserve">, as well as estimate product prices </w:t>
      </w:r>
      <w:r w:rsidR="008A4858">
        <w:t xml:space="preserve">at various stages in the supply chain.  </w:t>
      </w:r>
      <w:r w:rsidR="00B04D0C">
        <w:t xml:space="preserve">The main factor that affects food </w:t>
      </w:r>
      <w:r w:rsidR="00104953">
        <w:t xml:space="preserve">value </w:t>
      </w:r>
      <w:r w:rsidR="000123A9">
        <w:t xml:space="preserve">is </w:t>
      </w:r>
      <w:r w:rsidR="00B04D0C">
        <w:t>temperature.</w:t>
      </w:r>
      <w:r w:rsidR="00104953">
        <w:t xml:space="preserve">  Therefore, at a minimum, our RFI</w:t>
      </w:r>
      <w:r w:rsidR="007D330B">
        <w:t xml:space="preserve">D microchip needs to contain </w:t>
      </w:r>
      <w:r w:rsidR="006E6F88">
        <w:t xml:space="preserve">information on </w:t>
      </w:r>
      <w:r w:rsidR="0080154A">
        <w:t xml:space="preserve">identification, </w:t>
      </w:r>
      <w:r w:rsidR="00873395">
        <w:t xml:space="preserve">packaging, temperature, </w:t>
      </w:r>
      <w:r w:rsidR="00642FFC">
        <w:t xml:space="preserve">and </w:t>
      </w:r>
      <w:r w:rsidR="007C066D">
        <w:t xml:space="preserve">the times and dates of entering and exiting </w:t>
      </w:r>
      <w:r w:rsidR="0010180F">
        <w:t xml:space="preserve">processes.  </w:t>
      </w:r>
      <w:r w:rsidR="003276AC">
        <w:t>B</w:t>
      </w:r>
      <w:r w:rsidR="005376AE">
        <w:t xml:space="preserve">y </w:t>
      </w:r>
      <w:r w:rsidR="00B12294">
        <w:t xml:space="preserve">using RFID </w:t>
      </w:r>
      <w:r w:rsidR="00B1432D">
        <w:t xml:space="preserve">readers at key control points along the supply chain, we can </w:t>
      </w:r>
      <w:r w:rsidR="00127B3B">
        <w:t xml:space="preserve">achieve real-time visibility </w:t>
      </w:r>
      <w:r w:rsidR="003D2618">
        <w:t xml:space="preserve">of the product in transit from the supplier </w:t>
      </w:r>
      <w:r w:rsidR="006A0DA7">
        <w:t xml:space="preserve">to the distribution center, </w:t>
      </w:r>
      <w:r w:rsidR="00AF6AA9">
        <w:t xml:space="preserve">as well as from the distribution center to the </w:t>
      </w:r>
      <w:r w:rsidR="001346D8">
        <w:t>retailer</w:t>
      </w:r>
      <w:r w:rsidR="00EE15A7">
        <w:t xml:space="preserve">.  </w:t>
      </w:r>
      <w:r w:rsidR="0097086C">
        <w:t xml:space="preserve">As </w:t>
      </w:r>
      <w:r w:rsidR="00715804">
        <w:t xml:space="preserve">control systems automatically read </w:t>
      </w:r>
      <w:r w:rsidR="00215EFD">
        <w:t xml:space="preserve">information from </w:t>
      </w:r>
      <w:r w:rsidR="002E6234">
        <w:t xml:space="preserve">RFID tags, the system dynamically plans </w:t>
      </w:r>
      <w:r w:rsidR="004B5E2B">
        <w:t xml:space="preserve">for the best processing </w:t>
      </w:r>
      <w:r w:rsidR="00F63C8C">
        <w:t xml:space="preserve">routes based on </w:t>
      </w:r>
      <w:r w:rsidR="000375EF">
        <w:t xml:space="preserve">information from the </w:t>
      </w:r>
      <w:r w:rsidR="00115799">
        <w:t xml:space="preserve">current products, as well as information </w:t>
      </w:r>
      <w:r w:rsidR="00E25972">
        <w:t xml:space="preserve">upstream, from </w:t>
      </w:r>
      <w:r w:rsidR="009A52FD">
        <w:t xml:space="preserve">the next process in the supply chain.  </w:t>
      </w:r>
      <w:r w:rsidR="004B29A0">
        <w:t xml:space="preserve">In this way, we can modify delivery methods </w:t>
      </w:r>
      <w:r w:rsidR="002C2733">
        <w:t xml:space="preserve">for customers as needed, based on the </w:t>
      </w:r>
      <w:r w:rsidR="005D3670">
        <w:t xml:space="preserve">perishability and value </w:t>
      </w:r>
      <w:r w:rsidR="008338B7">
        <w:t xml:space="preserve">of the product </w:t>
      </w:r>
      <w:r w:rsidR="008F0FB0">
        <w:t xml:space="preserve">in the supply chain.  </w:t>
      </w:r>
      <w:r w:rsidR="00D75013">
        <w:t xml:space="preserve"> </w:t>
      </w:r>
      <w:r w:rsidR="00837941">
        <w:t xml:space="preserve">The main factors used to determine the </w:t>
      </w:r>
      <w:r w:rsidR="00665660">
        <w:t>value of a product alon</w:t>
      </w:r>
      <w:r w:rsidR="00AE276B">
        <w:t xml:space="preserve">g the supply chain are </w:t>
      </w:r>
      <w:r w:rsidR="00662D2A">
        <w:t xml:space="preserve">(a) demands, (b) orders, (c) </w:t>
      </w:r>
      <w:r w:rsidR="00834C64">
        <w:t>product value deterioration rates</w:t>
      </w:r>
      <w:r w:rsidR="00514BDB">
        <w:t xml:space="preserve">, (d) time spent at each stage in the supply chain, and (e) shipping costs.  </w:t>
      </w:r>
      <w:r w:rsidR="00730ED5">
        <w:t xml:space="preserve">The main factor affecting the </w:t>
      </w:r>
      <w:r w:rsidR="00241A96">
        <w:t xml:space="preserve">quality and shelf life (SL) of a </w:t>
      </w:r>
      <w:r w:rsidR="00C43BBF">
        <w:t xml:space="preserve">perishable food product is the temperature </w:t>
      </w:r>
      <w:r w:rsidR="00F7013C">
        <w:t xml:space="preserve">at harvest fields, processing workshops, warehouses, </w:t>
      </w:r>
      <w:r w:rsidR="00380B0E">
        <w:t>and retail stores.</w:t>
      </w:r>
      <w:r w:rsidR="00054682">
        <w:t xml:space="preserve">  Therefore, we can </w:t>
      </w:r>
      <w:r w:rsidR="004F2CD5">
        <w:t xml:space="preserve">monitor these data in our </w:t>
      </w:r>
      <w:r w:rsidR="00870766">
        <w:t>BI</w:t>
      </w:r>
      <w:r w:rsidR="001A08A4">
        <w:t xml:space="preserve"> solution via RFID technology</w:t>
      </w:r>
      <w:r w:rsidR="001C6D1B">
        <w:t xml:space="preserve"> </w:t>
      </w:r>
      <w:r w:rsidR="008F5AE6">
        <w:t xml:space="preserve">to </w:t>
      </w:r>
      <w:r w:rsidR="00A7059A">
        <w:t xml:space="preserve">calculate </w:t>
      </w:r>
      <w:r w:rsidR="00BB0981">
        <w:t>value reduction over time</w:t>
      </w:r>
      <w:r w:rsidR="00FA2FA4">
        <w:t xml:space="preserve"> and </w:t>
      </w:r>
      <w:r w:rsidR="00117DA4">
        <w:t xml:space="preserve">adjust product prices </w:t>
      </w:r>
      <w:r w:rsidR="005C4ACA">
        <w:t>per</w:t>
      </w:r>
      <w:r w:rsidR="006C7920">
        <w:t xml:space="preserve"> </w:t>
      </w:r>
      <w:r w:rsidR="005C4ACA">
        <w:t>market and environmental change</w:t>
      </w:r>
      <w:r w:rsidR="00490DE9">
        <w:t>s (Li et al., 2006).</w:t>
      </w:r>
    </w:p>
    <w:p w14:paraId="2A1B417F" w14:textId="3843145A" w:rsidR="005A2B2C" w:rsidRDefault="005E6B96" w:rsidP="005A2B2C">
      <w:pPr>
        <w:spacing w:after="0" w:line="480" w:lineRule="auto"/>
        <w:ind w:firstLine="720"/>
      </w:pPr>
      <w:r w:rsidRPr="005E6B96">
        <w:lastRenderedPageBreak/>
        <w:t xml:space="preserve">La Scalia et al. </w:t>
      </w:r>
      <w:r>
        <w:t>(</w:t>
      </w:r>
      <w:r w:rsidRPr="005E6B96">
        <w:t>2017)</w:t>
      </w:r>
      <w:r>
        <w:t xml:space="preserve"> developed one such solution to monitor strawberry transportation from the “farm to the fork.”  </w:t>
      </w:r>
      <w:r w:rsidR="000A066B">
        <w:t xml:space="preserve">Among </w:t>
      </w:r>
      <w:r w:rsidR="00103E8A">
        <w:t xml:space="preserve">other factors </w:t>
      </w:r>
      <w:r w:rsidR="00E80A1E">
        <w:t>found to influence</w:t>
      </w:r>
      <w:r w:rsidR="00103E8A">
        <w:t xml:space="preserve"> product </w:t>
      </w:r>
      <w:r w:rsidR="00E80A1E">
        <w:t xml:space="preserve">value, including light, moisture, </w:t>
      </w:r>
      <w:r w:rsidR="00642AEF">
        <w:t>oxygen levels</w:t>
      </w:r>
      <w:r w:rsidR="000123A9">
        <w:t xml:space="preserve">, and microbiological growth, </w:t>
      </w:r>
      <w:r w:rsidR="0085440E">
        <w:t xml:space="preserve">La Scalia et al. agree temperature is the factor known to most influence the </w:t>
      </w:r>
      <w:r w:rsidR="004A5309">
        <w:t xml:space="preserve">SL of a fresh agricultural product.  </w:t>
      </w:r>
      <w:r w:rsidR="00C43BB5">
        <w:t xml:space="preserve">La Scalia et al. </w:t>
      </w:r>
      <w:r w:rsidR="005A2B2C">
        <w:rPr>
          <w:noProof/>
        </w:rPr>
        <mc:AlternateContent>
          <mc:Choice Requires="wps">
            <w:drawing>
              <wp:anchor distT="0" distB="0" distL="114300" distR="114300" simplePos="0" relativeHeight="251672576" behindDoc="0" locked="0" layoutInCell="1" allowOverlap="1" wp14:anchorId="1905414E" wp14:editId="433178FD">
                <wp:simplePos x="0" y="0"/>
                <wp:positionH relativeFrom="column">
                  <wp:posOffset>-6985</wp:posOffset>
                </wp:positionH>
                <wp:positionV relativeFrom="paragraph">
                  <wp:posOffset>4700270</wp:posOffset>
                </wp:positionV>
                <wp:extent cx="5786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14:paraId="09235947" w14:textId="4AD3D966" w:rsidR="005A2B2C" w:rsidRPr="00E52F25" w:rsidRDefault="005A2B2C" w:rsidP="005A2B2C">
                            <w:pPr>
                              <w:pStyle w:val="Caption"/>
                              <w:rPr>
                                <w:sz w:val="24"/>
                              </w:rPr>
                            </w:pPr>
                            <w:r w:rsidRPr="00A4731B">
                              <w:t>Figure 2. Architecture diagram for BI solution framework. From "Developing an Intelligent Traceability System for Aquatic Products in Cold Chain Logistics Integrated WSN with SPC," by Xiao et al.,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5414E" id="Text Box 24" o:spid="_x0000_s1027" type="#_x0000_t202" style="position:absolute;left:0;text-align:left;margin-left:-.55pt;margin-top:370.1pt;width:455.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rPfLgIAAGYEAAAOAAAAZHJzL2Uyb0RvYy54bWysVMFu2zAMvQ/YPwi6L06yN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" stroked="f">
                <v:textbox style="mso-fit-shape-to-text:t" inset="0,0,0,0">
                  <w:txbxContent>
                    <w:p w14:paraId="09235947" w14:textId="4AD3D966" w:rsidR="005A2B2C" w:rsidRPr="00E52F25" w:rsidRDefault="005A2B2C" w:rsidP="005A2B2C">
                      <w:pPr>
                        <w:pStyle w:val="Caption"/>
                        <w:rPr>
                          <w:sz w:val="24"/>
                        </w:rPr>
                      </w:pPr>
                      <w:r w:rsidRPr="00A4731B">
                        <w:t>Figure 2. Architecture diagram for BI solution framework. From "Developing an Intelligent Traceability System for Aquatic Products in Cold Chain Logistics Integrated WSN with SPC," by Xiao et al., 2016.</w:t>
                      </w:r>
                    </w:p>
                  </w:txbxContent>
                </v:textbox>
                <w10:wrap type="square"/>
              </v:shape>
            </w:pict>
          </mc:Fallback>
        </mc:AlternateContent>
      </w:r>
      <w:r w:rsidR="005A2B2C" w:rsidRPr="005A2B2C">
        <w:drawing>
          <wp:anchor distT="0" distB="0" distL="114300" distR="114300" simplePos="0" relativeHeight="251670528" behindDoc="0" locked="0" layoutInCell="1" allowOverlap="1" wp14:anchorId="302E2934" wp14:editId="32EC77AB">
            <wp:simplePos x="0" y="0"/>
            <wp:positionH relativeFrom="column">
              <wp:posOffset>-7468</wp:posOffset>
            </wp:positionH>
            <wp:positionV relativeFrom="paragraph">
              <wp:posOffset>972870</wp:posOffset>
            </wp:positionV>
            <wp:extent cx="5786120" cy="3670300"/>
            <wp:effectExtent l="0" t="0" r="508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86120" cy="3670300"/>
                    </a:xfrm>
                    <a:prstGeom prst="rect">
                      <a:avLst/>
                    </a:prstGeom>
                  </pic:spPr>
                </pic:pic>
              </a:graphicData>
            </a:graphic>
            <wp14:sizeRelH relativeFrom="margin">
              <wp14:pctWidth>0</wp14:pctWidth>
            </wp14:sizeRelH>
            <wp14:sizeRelV relativeFrom="margin">
              <wp14:pctHeight>0</wp14:pctHeight>
            </wp14:sizeRelV>
          </wp:anchor>
        </w:drawing>
      </w:r>
      <w:r w:rsidR="00C43BB5">
        <w:t xml:space="preserve">developed a smart logistic unit (SLU) </w:t>
      </w:r>
      <w:r w:rsidR="007D666A">
        <w:t xml:space="preserve">to </w:t>
      </w:r>
      <w:r w:rsidR="00D17473">
        <w:t>monitor these parameters in real-time along the food supply chain</w:t>
      </w:r>
      <w:r w:rsidR="00016067">
        <w:t>.</w:t>
      </w:r>
      <w:r w:rsidR="00AD294D">
        <w:t xml:space="preserve">  </w:t>
      </w:r>
      <w:r w:rsidR="00E81E77">
        <w:t>The SLU contains probes</w:t>
      </w:r>
      <w:r w:rsidR="006073C8">
        <w:t>, a</w:t>
      </w:r>
      <w:r w:rsidR="00ED08E4">
        <w:t xml:space="preserve"> global positioning system (GPS)</w:t>
      </w:r>
      <w:r w:rsidR="00316F84">
        <w:t>,</w:t>
      </w:r>
      <w:r w:rsidR="00ED08E4">
        <w:t xml:space="preserve"> and 3G modules </w:t>
      </w:r>
      <w:r w:rsidR="00D46669">
        <w:t xml:space="preserve">to communicate </w:t>
      </w:r>
      <w:r w:rsidR="00316F84">
        <w:t>product data</w:t>
      </w:r>
      <w:r w:rsidR="007B247E">
        <w:t xml:space="preserve"> to </w:t>
      </w:r>
      <w:r w:rsidR="00316F84">
        <w:t>a</w:t>
      </w:r>
      <w:r w:rsidR="00EA511F">
        <w:t xml:space="preserve"> </w:t>
      </w:r>
      <w:r w:rsidR="00E07754">
        <w:t xml:space="preserve">cloud-based </w:t>
      </w:r>
      <w:r w:rsidR="005A2B2C">
        <w:t>DW</w:t>
      </w:r>
      <w:r w:rsidR="00E07754">
        <w:t xml:space="preserve">, accessible </w:t>
      </w:r>
      <w:r w:rsidR="00DE763A">
        <w:t>over the internet</w:t>
      </w:r>
      <w:r w:rsidR="00EA511F">
        <w:t xml:space="preserve">.  </w:t>
      </w:r>
      <w:r w:rsidR="00DE763A">
        <w:t>The</w:t>
      </w:r>
      <w:r w:rsidR="009F4A0A">
        <w:t xml:space="preserve"> cloud</w:t>
      </w:r>
      <w:r w:rsidR="009169F1">
        <w:t>-based</w:t>
      </w:r>
      <w:r w:rsidR="009F4A0A">
        <w:t xml:space="preserve"> platform allows for</w:t>
      </w:r>
      <w:r w:rsidR="009169F1">
        <w:t xml:space="preserve"> centralized data storage </w:t>
      </w:r>
      <w:r w:rsidR="00C5108D">
        <w:t>and real-time</w:t>
      </w:r>
      <w:r w:rsidR="00526457">
        <w:t xml:space="preserve"> data access</w:t>
      </w:r>
      <w:r w:rsidR="00996974">
        <w:t>.  The architecture of</w:t>
      </w:r>
      <w:r w:rsidR="00B24B41">
        <w:t xml:space="preserve"> this</w:t>
      </w:r>
      <w:r w:rsidR="00996974">
        <w:t xml:space="preserve"> framework </w:t>
      </w:r>
      <w:r w:rsidR="00B24B41">
        <w:t>comprises</w:t>
      </w:r>
      <w:r w:rsidR="008256C2">
        <w:t xml:space="preserve"> two layers consisting of sensor nodes, network nodes, and </w:t>
      </w:r>
      <w:r w:rsidR="00D36A88">
        <w:t xml:space="preserve">the </w:t>
      </w:r>
      <w:r w:rsidR="00B24B41">
        <w:t>cloud-based DW</w:t>
      </w:r>
      <w:r w:rsidR="00D36A88">
        <w:t xml:space="preserve">.  </w:t>
      </w:r>
      <w:r w:rsidR="007F1F16">
        <w:t xml:space="preserve">The </w:t>
      </w:r>
      <w:r w:rsidR="00CB40C4">
        <w:t xml:space="preserve">sensor nodes receive real-time </w:t>
      </w:r>
      <w:r w:rsidR="005A2B2C">
        <w:t>temperature</w:t>
      </w:r>
      <w:r w:rsidR="00CB40C4">
        <w:t xml:space="preserve"> </w:t>
      </w:r>
      <w:r w:rsidR="002016DF">
        <w:t>information</w:t>
      </w:r>
      <w:r w:rsidR="000C73C1">
        <w:t xml:space="preserve"> from the trucks and </w:t>
      </w:r>
      <w:r w:rsidR="005E1F53">
        <w:t>send the data to the network coordinat</w:t>
      </w:r>
      <w:r w:rsidR="001A52BA">
        <w:t>o</w:t>
      </w:r>
      <w:r w:rsidR="005E1F53">
        <w:t xml:space="preserve">r, which aggregates the data and sends it to the remote </w:t>
      </w:r>
      <w:r w:rsidR="005A2B2C">
        <w:t>DW</w:t>
      </w:r>
      <w:r w:rsidR="00C64FC5">
        <w:t xml:space="preserve"> via General Packet Radio Service (GPRS).  </w:t>
      </w:r>
      <w:r w:rsidR="00E554EA">
        <w:t xml:space="preserve">The cloud-based </w:t>
      </w:r>
      <w:r w:rsidR="005A2B2C">
        <w:t>DW</w:t>
      </w:r>
      <w:r w:rsidR="00E554EA">
        <w:t xml:space="preserve"> consists of two layers, the server </w:t>
      </w:r>
      <w:r w:rsidR="00E554EA">
        <w:lastRenderedPageBreak/>
        <w:t xml:space="preserve">layer that </w:t>
      </w:r>
      <w:r w:rsidR="00334F8F">
        <w:t xml:space="preserve">connects users to the sensors and the client layer, that </w:t>
      </w:r>
      <w:r w:rsidR="001A52BA">
        <w:t>allows for the user-friendly presentation of data and allows customers to place orders over the web</w:t>
      </w:r>
      <w:r w:rsidR="005A2B2C">
        <w:t xml:space="preserve"> </w:t>
      </w:r>
      <w:r w:rsidR="005A2B2C" w:rsidRPr="005A2B2C">
        <w:t>(Xiao et al., 2016)</w:t>
      </w:r>
      <w:r w:rsidR="001A52BA">
        <w:t>.</w:t>
      </w:r>
      <w:r w:rsidR="005A2B2C">
        <w:t xml:space="preserve">  Figure 2 displays a proposed architecture of this solution.</w:t>
      </w:r>
    </w:p>
    <w:p w14:paraId="1AB2E07E" w14:textId="15FB7F2A" w:rsidR="00EC36A9" w:rsidRPr="004E40DD" w:rsidRDefault="005A2B2C" w:rsidP="004E40DD">
      <w:pPr>
        <w:spacing w:after="0" w:line="480" w:lineRule="auto"/>
        <w:rPr>
          <w:b/>
          <w:bCs/>
        </w:rPr>
      </w:pPr>
      <w:r>
        <w:rPr>
          <w:b/>
          <w:bCs/>
        </w:rPr>
        <w:t>Conclusion</w:t>
      </w:r>
    </w:p>
    <w:p w14:paraId="3985AD06" w14:textId="66920C4D" w:rsidR="00145B4F" w:rsidRDefault="009F4A0A" w:rsidP="0046710B">
      <w:pPr>
        <w:spacing w:after="0" w:line="480" w:lineRule="auto"/>
        <w:ind w:firstLine="720"/>
      </w:pPr>
      <w:r>
        <w:t xml:space="preserve"> </w:t>
      </w:r>
      <w:r w:rsidR="00DE7D80">
        <w:t>A</w:t>
      </w:r>
      <w:r w:rsidR="004E40DD">
        <w:t xml:space="preserve"> cloud-based </w:t>
      </w:r>
      <w:r w:rsidR="005A2B2C">
        <w:t>DW</w:t>
      </w:r>
      <w:r w:rsidR="00DE7D80">
        <w:t xml:space="preserve"> allows for a</w:t>
      </w:r>
      <w:r w:rsidR="00921B48">
        <w:t xml:space="preserve"> single </w:t>
      </w:r>
      <w:r w:rsidR="00DE7D80">
        <w:t>solution</w:t>
      </w:r>
      <w:r w:rsidR="004C1AD8">
        <w:t xml:space="preserve"> BI</w:t>
      </w:r>
      <w:r w:rsidR="00DE7D80">
        <w:t xml:space="preserve"> system </w:t>
      </w:r>
      <w:r w:rsidR="00145B4F">
        <w:t>to</w:t>
      </w:r>
      <w:r w:rsidR="00DE7D80">
        <w:t xml:space="preserve"> incorporate</w:t>
      </w:r>
      <w:r w:rsidR="00145B4F">
        <w:t xml:space="preserve"> both</w:t>
      </w:r>
      <w:r w:rsidR="00547472">
        <w:t xml:space="preserve"> order and delivery data</w:t>
      </w:r>
      <w:r w:rsidR="0046710B">
        <w:t xml:space="preserve">.  </w:t>
      </w:r>
      <w:r w:rsidR="00547472">
        <w:t>Customers</w:t>
      </w:r>
      <w:r w:rsidR="00817F4B">
        <w:t xml:space="preserve"> can log in via a web-based platform to place an order </w:t>
      </w:r>
      <w:r w:rsidR="005E6083">
        <w:t xml:space="preserve">at </w:t>
      </w:r>
      <w:r w:rsidR="00817F4B">
        <w:t>any time of the day.  As soon as a customer places an order, the order information</w:t>
      </w:r>
      <w:r w:rsidR="00BA6851">
        <w:t xml:space="preserve">, </w:t>
      </w:r>
      <w:r w:rsidR="000757B5">
        <w:t xml:space="preserve">including quantity, cost, and shipping details, are updated in the cloud-based </w:t>
      </w:r>
      <w:r w:rsidR="005A2B2C">
        <w:t>DW</w:t>
      </w:r>
      <w:r w:rsidR="000757B5">
        <w:t xml:space="preserve">.  </w:t>
      </w:r>
      <w:r w:rsidR="00175FDB">
        <w:t xml:space="preserve">Executives, analysts, and other key stakeholders have access to this data </w:t>
      </w:r>
      <w:r w:rsidR="000D6B3B">
        <w:t xml:space="preserve">to adjust </w:t>
      </w:r>
      <w:r w:rsidR="00C6402C">
        <w:t xml:space="preserve">product prices when necessary and modify delivery methods </w:t>
      </w:r>
      <w:r w:rsidR="005E6083">
        <w:t xml:space="preserve">based on market and environmental changes.  </w:t>
      </w:r>
      <w:r w:rsidR="00F45C63">
        <w:t xml:space="preserve">Analysts can use the </w:t>
      </w:r>
      <w:r w:rsidR="004367CE">
        <w:t xml:space="preserve">decision support system to predict </w:t>
      </w:r>
      <w:r w:rsidR="00AE3608">
        <w:t xml:space="preserve">which factors </w:t>
      </w:r>
      <w:r w:rsidR="00385ACD">
        <w:t xml:space="preserve">play the most significant role </w:t>
      </w:r>
      <w:r w:rsidR="00F57DA3">
        <w:t xml:space="preserve">in </w:t>
      </w:r>
      <w:r w:rsidR="007538E9">
        <w:t>product order</w:t>
      </w:r>
      <w:r w:rsidR="008C48A5">
        <w:t>s</w:t>
      </w:r>
      <w:r w:rsidR="007538E9">
        <w:t xml:space="preserve">.  </w:t>
      </w:r>
      <w:r w:rsidR="00D8163E">
        <w:t xml:space="preserve">In this way, order predictions can </w:t>
      </w:r>
      <w:r w:rsidR="007A7348">
        <w:t>consider</w:t>
      </w:r>
      <w:r w:rsidR="00D8163E">
        <w:t xml:space="preserve"> real-time </w:t>
      </w:r>
      <w:r w:rsidR="00DA70CB">
        <w:t xml:space="preserve">data </w:t>
      </w:r>
      <w:r w:rsidR="00DB4F33">
        <w:t>obtained from the RFID system</w:t>
      </w:r>
      <w:r w:rsidR="00DA70CB">
        <w:t>, as well as historical data</w:t>
      </w:r>
      <w:r w:rsidR="00DB4F33">
        <w:t xml:space="preserve"> in the </w:t>
      </w:r>
      <w:r w:rsidR="005A2B2C">
        <w:t>DW</w:t>
      </w:r>
      <w:r w:rsidR="00DB4F33">
        <w:t xml:space="preserve"> </w:t>
      </w:r>
      <w:r w:rsidR="00F70AF6">
        <w:t xml:space="preserve">that contains information on </w:t>
      </w:r>
      <w:r w:rsidR="00411D12">
        <w:t xml:space="preserve">past orders, </w:t>
      </w:r>
      <w:r w:rsidR="00870766">
        <w:t xml:space="preserve">past deliveries, </w:t>
      </w:r>
      <w:r w:rsidR="00411D12">
        <w:t>environmental factors, and weather conditions.</w:t>
      </w:r>
      <w:r w:rsidR="005A2B2C">
        <w:t xml:space="preserve">  The BI solution framework proposed in this paper facilitates the</w:t>
      </w:r>
      <w:r w:rsidR="00465436">
        <w:t xml:space="preserve">se </w:t>
      </w:r>
      <w:r w:rsidR="005A2B2C">
        <w:t xml:space="preserve">requirements.  </w:t>
      </w:r>
    </w:p>
    <w:p w14:paraId="153A6E48" w14:textId="77777777" w:rsidR="00034DBC" w:rsidRDefault="00034DBC" w:rsidP="00034DBC">
      <w:pPr>
        <w:spacing w:after="0" w:line="480" w:lineRule="auto"/>
      </w:pPr>
    </w:p>
    <w:p w14:paraId="521ABF73" w14:textId="77777777" w:rsidR="00034DBC" w:rsidRDefault="00034DBC" w:rsidP="00034DBC">
      <w:pPr>
        <w:spacing w:after="0" w:line="480" w:lineRule="auto"/>
      </w:pPr>
    </w:p>
    <w:p w14:paraId="25387FCB" w14:textId="77777777" w:rsidR="00034DBC" w:rsidRDefault="00034DBC" w:rsidP="00034DBC">
      <w:pPr>
        <w:spacing w:after="0" w:line="480" w:lineRule="auto"/>
      </w:pPr>
    </w:p>
    <w:p w14:paraId="14386B30" w14:textId="77777777" w:rsidR="00034DBC" w:rsidRDefault="00034DBC" w:rsidP="00034DBC">
      <w:pPr>
        <w:spacing w:after="0" w:line="480" w:lineRule="auto"/>
      </w:pPr>
    </w:p>
    <w:p w14:paraId="422DB270" w14:textId="77777777" w:rsidR="00034DBC" w:rsidRDefault="00034DBC" w:rsidP="00034DBC">
      <w:pPr>
        <w:spacing w:after="0" w:line="480" w:lineRule="auto"/>
      </w:pPr>
    </w:p>
    <w:p w14:paraId="5B136A86" w14:textId="77777777" w:rsidR="00034DBC" w:rsidRDefault="00034DBC" w:rsidP="00034DBC">
      <w:pPr>
        <w:spacing w:after="0" w:line="480" w:lineRule="auto"/>
      </w:pPr>
    </w:p>
    <w:p w14:paraId="49BFCF66" w14:textId="77777777" w:rsidR="00034DBC" w:rsidRDefault="00034DBC" w:rsidP="00034DBC">
      <w:pPr>
        <w:spacing w:after="0" w:line="480" w:lineRule="auto"/>
      </w:pPr>
    </w:p>
    <w:p w14:paraId="1567494C" w14:textId="77777777" w:rsidR="00034DBC" w:rsidRDefault="00034DBC" w:rsidP="00034DBC">
      <w:pPr>
        <w:spacing w:after="0" w:line="480" w:lineRule="auto"/>
      </w:pPr>
    </w:p>
    <w:p w14:paraId="0DFA1C59" w14:textId="3C62DB19" w:rsidR="0026043D" w:rsidRDefault="0026043D" w:rsidP="00034DBC">
      <w:pPr>
        <w:spacing w:after="0" w:line="480" w:lineRule="auto"/>
        <w:ind w:left="2160" w:firstLine="720"/>
        <w:rPr>
          <w:rStyle w:val="fnt0"/>
          <w:rFonts w:cs="Times New Roman"/>
          <w:b/>
          <w:bCs/>
          <w:szCs w:val="24"/>
        </w:rPr>
      </w:pPr>
      <w:r>
        <w:rPr>
          <w:rStyle w:val="fnt0"/>
          <w:rFonts w:cs="Times New Roman"/>
          <w:b/>
          <w:bCs/>
          <w:szCs w:val="24"/>
        </w:rPr>
        <w:lastRenderedPageBreak/>
        <w:t xml:space="preserve">Part B: Cleaning </w:t>
      </w:r>
      <w:r w:rsidR="009E401A">
        <w:rPr>
          <w:rStyle w:val="fnt0"/>
          <w:rFonts w:cs="Times New Roman"/>
          <w:b/>
          <w:bCs/>
          <w:szCs w:val="24"/>
        </w:rPr>
        <w:t xml:space="preserve">a </w:t>
      </w:r>
      <w:bookmarkStart w:id="0" w:name="_GoBack"/>
      <w:bookmarkEnd w:id="0"/>
      <w:r>
        <w:rPr>
          <w:rStyle w:val="fnt0"/>
          <w:rFonts w:cs="Times New Roman"/>
          <w:b/>
          <w:bCs/>
          <w:szCs w:val="24"/>
        </w:rPr>
        <w:t>Messy Data Set</w:t>
      </w:r>
    </w:p>
    <w:p w14:paraId="17555610" w14:textId="7518DA92" w:rsidR="00291723" w:rsidRPr="005A2B2C" w:rsidRDefault="005A2B2C" w:rsidP="005A2B2C">
      <w:pPr>
        <w:spacing w:after="0" w:line="480" w:lineRule="auto"/>
        <w:ind w:firstLine="720"/>
        <w:rPr>
          <w:rFonts w:cs="Times New Roman"/>
          <w:color w:val="000000"/>
          <w:szCs w:val="24"/>
          <w:shd w:val="clear" w:color="auto" w:fill="FFFFFF"/>
        </w:rPr>
      </w:pPr>
      <w:r>
        <w:rPr>
          <w:noProof/>
        </w:rPr>
        <mc:AlternateContent>
          <mc:Choice Requires="wpg">
            <w:drawing>
              <wp:anchor distT="0" distB="0" distL="114300" distR="114300" simplePos="0" relativeHeight="251664384" behindDoc="0" locked="0" layoutInCell="1" allowOverlap="1" wp14:anchorId="26C33195" wp14:editId="529DFC87">
                <wp:simplePos x="0" y="0"/>
                <wp:positionH relativeFrom="column">
                  <wp:posOffset>1960245</wp:posOffset>
                </wp:positionH>
                <wp:positionV relativeFrom="paragraph">
                  <wp:posOffset>4030904</wp:posOffset>
                </wp:positionV>
                <wp:extent cx="4196867" cy="2006600"/>
                <wp:effectExtent l="95250" t="95250" r="89535" b="0"/>
                <wp:wrapTight wrapText="bothSides">
                  <wp:wrapPolygon edited="0">
                    <wp:start x="-490" y="-1025"/>
                    <wp:lineTo x="-490" y="20506"/>
                    <wp:lineTo x="-196" y="21327"/>
                    <wp:lineTo x="21669" y="21327"/>
                    <wp:lineTo x="21963" y="18866"/>
                    <wp:lineTo x="21963" y="-1025"/>
                    <wp:lineTo x="-490" y="-1025"/>
                  </wp:wrapPolygon>
                </wp:wrapTight>
                <wp:docPr id="16" name="Group 16"/>
                <wp:cNvGraphicFramePr/>
                <a:graphic xmlns:a="http://schemas.openxmlformats.org/drawingml/2006/main">
                  <a:graphicData uri="http://schemas.microsoft.com/office/word/2010/wordprocessingGroup">
                    <wpg:wgp>
                      <wpg:cNvGrpSpPr/>
                      <wpg:grpSpPr>
                        <a:xfrm>
                          <a:off x="0" y="0"/>
                          <a:ext cx="4196867" cy="2006600"/>
                          <a:chOff x="0" y="0"/>
                          <a:chExt cx="4196867" cy="2006600"/>
                        </a:xfrm>
                      </wpg:grpSpPr>
                      <pic:pic xmlns:pic="http://schemas.openxmlformats.org/drawingml/2006/picture">
                        <pic:nvPicPr>
                          <pic:cNvPr id="2" name="Picture 2"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52" y="0"/>
                            <a:ext cx="4196715" cy="1691640"/>
                          </a:xfrm>
                          <a:prstGeom prst="rect">
                            <a:avLst/>
                          </a:prstGeom>
                          <a:solidFill>
                            <a:srgbClr val="FFFFFF">
                              <a:shade val="85000"/>
                            </a:srgbClr>
                          </a:solidFill>
                          <a:ln w="88900" cap="sq">
                            <a:solidFill>
                              <a:srgbClr val="FFFFFF"/>
                            </a:solidFill>
                            <a:miter lim="800000"/>
                          </a:ln>
                          <a:effectLst/>
                        </pic:spPr>
                      </pic:pic>
                      <wps:wsp>
                        <wps:cNvPr id="14" name="Text Box 14"/>
                        <wps:cNvSpPr txBox="1"/>
                        <wps:spPr>
                          <a:xfrm>
                            <a:off x="0" y="1748155"/>
                            <a:ext cx="4196715" cy="258445"/>
                          </a:xfrm>
                          <a:prstGeom prst="rect">
                            <a:avLst/>
                          </a:prstGeom>
                          <a:solidFill>
                            <a:prstClr val="white"/>
                          </a:solidFill>
                          <a:ln>
                            <a:noFill/>
                          </a:ln>
                        </wps:spPr>
                        <wps:txbx>
                          <w:txbxContent>
                            <w:p w14:paraId="54CD6C6C" w14:textId="141D621C" w:rsidR="005A2B2C" w:rsidRPr="001F33DD" w:rsidRDefault="005A2B2C" w:rsidP="005A2B2C">
                              <w:pPr>
                                <w:pStyle w:val="Caption"/>
                                <w:rPr>
                                  <w:rFonts w:cs="Times New Roman"/>
                                  <w:noProof/>
                                  <w:color w:val="000000"/>
                                  <w:sz w:val="24"/>
                                  <w:szCs w:val="24"/>
                                  <w:shd w:val="clear" w:color="auto" w:fill="FFFFFF"/>
                                </w:rPr>
                              </w:pPr>
                              <w:r>
                                <w:t xml:space="preserve">Figure </w:t>
                              </w:r>
                              <w:r w:rsidR="00DA0625">
                                <w:t>4</w:t>
                              </w:r>
                              <w:r>
                                <w:t>. Output of first 10 rows with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C33195" id="Group 16" o:spid="_x0000_s1028" style="position:absolute;left:0;text-align:left;margin-left:154.35pt;margin-top:317.4pt;width:330.45pt;height:158pt;z-index:251664384" coordsize="41968,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ell phone&#10;&#10;Description automatically generated" style="position:absolute;left:1;width:41967;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" filled="t" fillcolor="#ededed" stroked="t" strokecolor="white" strokeweight="7pt">
                  <v:stroke endcap="square"/>
                  <v:imagedata r:id="rId16" o:title="A screenshot of a cell phone&#10;&#10;Description automatically generated"/>
                  <v:path arrowok="t"/>
                </v:shape>
                <v:shape id="Text Box 14" o:spid="_x0000_s1030" type="#_x0000_t202" style="position:absolute;top:17481;width:419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4CD6C6C" w14:textId="141D621C" w:rsidR="005A2B2C" w:rsidRPr="001F33DD" w:rsidRDefault="005A2B2C" w:rsidP="005A2B2C">
                        <w:pPr>
                          <w:pStyle w:val="Caption"/>
                          <w:rPr>
                            <w:rFonts w:cs="Times New Roman"/>
                            <w:noProof/>
                            <w:color w:val="000000"/>
                            <w:sz w:val="24"/>
                            <w:szCs w:val="24"/>
                            <w:shd w:val="clear" w:color="auto" w:fill="FFFFFF"/>
                          </w:rPr>
                        </w:pPr>
                        <w:r>
                          <w:t xml:space="preserve">Figure </w:t>
                        </w:r>
                        <w:r w:rsidR="00DA0625">
                          <w:t>4</w:t>
                        </w:r>
                        <w:r>
                          <w:t>. Output of first 10 rows with labels</w:t>
                        </w:r>
                      </w:p>
                    </w:txbxContent>
                  </v:textbox>
                </v:shape>
                <w10:wrap type="tight"/>
              </v:group>
            </w:pict>
          </mc:Fallback>
        </mc:AlternateContent>
      </w:r>
      <w:r>
        <w:rPr>
          <w:noProof/>
        </w:rPr>
        <mc:AlternateContent>
          <mc:Choice Requires="wpg">
            <w:drawing>
              <wp:anchor distT="0" distB="0" distL="114300" distR="114300" simplePos="0" relativeHeight="251661312" behindDoc="0" locked="0" layoutInCell="1" allowOverlap="1" wp14:anchorId="159B1BDA" wp14:editId="1D628F01">
                <wp:simplePos x="0" y="0"/>
                <wp:positionH relativeFrom="column">
                  <wp:posOffset>2735504</wp:posOffset>
                </wp:positionH>
                <wp:positionV relativeFrom="paragraph">
                  <wp:posOffset>80518</wp:posOffset>
                </wp:positionV>
                <wp:extent cx="3540125" cy="3060065"/>
                <wp:effectExtent l="0" t="0" r="3175" b="6985"/>
                <wp:wrapTight wrapText="bothSides">
                  <wp:wrapPolygon edited="0">
                    <wp:start x="0" y="0"/>
                    <wp:lineTo x="0" y="21515"/>
                    <wp:lineTo x="21503" y="21515"/>
                    <wp:lineTo x="21503"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540125" cy="3060065"/>
                          <a:chOff x="0" y="0"/>
                          <a:chExt cx="3540125" cy="3060065"/>
                        </a:xfrm>
                      </wpg:grpSpPr>
                      <pic:pic xmlns:pic="http://schemas.openxmlformats.org/drawingml/2006/picture">
                        <pic:nvPicPr>
                          <pic:cNvPr id="13" name="Picture 13" descr="A screenshot of a social media pos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0125" cy="2748280"/>
                          </a:xfrm>
                          <a:prstGeom prst="rect">
                            <a:avLst/>
                          </a:prstGeom>
                        </pic:spPr>
                      </pic:pic>
                      <wps:wsp>
                        <wps:cNvPr id="1" name="Text Box 1"/>
                        <wps:cNvSpPr txBox="1"/>
                        <wps:spPr>
                          <a:xfrm>
                            <a:off x="0" y="2801620"/>
                            <a:ext cx="3540125" cy="258445"/>
                          </a:xfrm>
                          <a:prstGeom prst="rect">
                            <a:avLst/>
                          </a:prstGeom>
                          <a:solidFill>
                            <a:prstClr val="white"/>
                          </a:solidFill>
                          <a:ln>
                            <a:noFill/>
                          </a:ln>
                        </wps:spPr>
                        <wps:txbx>
                          <w:txbxContent>
                            <w:p w14:paraId="74AD5057" w14:textId="00A5D173" w:rsidR="005A2B2C" w:rsidRPr="00DE718F" w:rsidRDefault="005A2B2C" w:rsidP="005A2B2C">
                              <w:pPr>
                                <w:pStyle w:val="Caption"/>
                                <w:rPr>
                                  <w:rFonts w:cs="Times New Roman"/>
                                  <w:noProof/>
                                  <w:color w:val="000000"/>
                                  <w:sz w:val="24"/>
                                  <w:szCs w:val="24"/>
                                  <w:shd w:val="clear" w:color="auto" w:fill="FFFFFF"/>
                                </w:rPr>
                              </w:pPr>
                              <w:r>
                                <w:t xml:space="preserve">Figure </w:t>
                              </w:r>
                              <w:r w:rsidR="00DA0625">
                                <w:t>3</w:t>
                              </w:r>
                              <w:r>
                                <w:t>. SAS code to clean a messy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B1BDA" id="Group 15" o:spid="_x0000_s1031" style="position:absolute;left:0;text-align:left;margin-left:215.4pt;margin-top:6.35pt;width:278.75pt;height:240.95pt;z-index:251661312" coordsize="35401,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">
                <v:shape id="Picture 13" o:spid="_x0000_s1032" type="#_x0000_t75" alt="A screenshot of a social media post&#10;&#10;Description automatically generated" style="position:absolute;width:35401;height:2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">
                  <v:imagedata r:id="rId18" o:title="A screenshot of a social media post&#10;&#10;Description automatically generated"/>
                </v:shape>
                <v:shape id="Text Box 1" o:spid="_x0000_s1033" type="#_x0000_t202" style="position:absolute;top:28016;width:354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4AD5057" w14:textId="00A5D173" w:rsidR="005A2B2C" w:rsidRPr="00DE718F" w:rsidRDefault="005A2B2C" w:rsidP="005A2B2C">
                        <w:pPr>
                          <w:pStyle w:val="Caption"/>
                          <w:rPr>
                            <w:rFonts w:cs="Times New Roman"/>
                            <w:noProof/>
                            <w:color w:val="000000"/>
                            <w:sz w:val="24"/>
                            <w:szCs w:val="24"/>
                            <w:shd w:val="clear" w:color="auto" w:fill="FFFFFF"/>
                          </w:rPr>
                        </w:pPr>
                        <w:r>
                          <w:t xml:space="preserve">Figure </w:t>
                        </w:r>
                        <w:r w:rsidR="00DA0625">
                          <w:t>3</w:t>
                        </w:r>
                        <w:r>
                          <w:t>. SAS code to clean a messy data set</w:t>
                        </w:r>
                      </w:p>
                    </w:txbxContent>
                  </v:textbox>
                </v:shape>
                <w10:wrap type="tight"/>
              </v:group>
            </w:pict>
          </mc:Fallback>
        </mc:AlternateContent>
      </w:r>
      <w:r w:rsidR="0026043D">
        <w:rPr>
          <w:rStyle w:val="fnt0"/>
          <w:rFonts w:cs="Times New Roman"/>
          <w:szCs w:val="24"/>
        </w:rPr>
        <w:t xml:space="preserve">Part B of the assignment asks the student to clean a messy data set contained within the </w:t>
      </w:r>
      <w:r>
        <w:rPr>
          <w:rStyle w:val="fnt0"/>
          <w:rFonts w:cs="Times New Roman"/>
          <w:szCs w:val="24"/>
        </w:rPr>
        <w:t>MESSYDATA</w:t>
      </w:r>
      <w:r w:rsidR="0026043D">
        <w:rPr>
          <w:rStyle w:val="fnt0"/>
          <w:rFonts w:cs="Times New Roman"/>
          <w:szCs w:val="24"/>
        </w:rPr>
        <w:t>.</w:t>
      </w:r>
      <w:r>
        <w:rPr>
          <w:rStyle w:val="fnt0"/>
          <w:rFonts w:cs="Times New Roman"/>
          <w:szCs w:val="24"/>
        </w:rPr>
        <w:t xml:space="preserve">SAS7BDAT </w:t>
      </w:r>
      <w:r w:rsidR="0026043D">
        <w:rPr>
          <w:rStyle w:val="fnt0"/>
          <w:rFonts w:cs="Times New Roman"/>
          <w:szCs w:val="24"/>
        </w:rPr>
        <w:t xml:space="preserve">file.  Figure </w:t>
      </w:r>
      <w:r w:rsidR="00DA0625">
        <w:rPr>
          <w:rStyle w:val="fnt0"/>
          <w:rFonts w:cs="Times New Roman"/>
          <w:szCs w:val="24"/>
        </w:rPr>
        <w:t>3</w:t>
      </w:r>
      <w:r>
        <w:rPr>
          <w:rStyle w:val="fnt0"/>
          <w:rFonts w:cs="Times New Roman"/>
          <w:szCs w:val="24"/>
        </w:rPr>
        <w:t xml:space="preserve"> </w:t>
      </w:r>
      <w:r w:rsidR="0026043D">
        <w:rPr>
          <w:rStyle w:val="fnt0"/>
          <w:rFonts w:cs="Times New Roman"/>
          <w:szCs w:val="24"/>
        </w:rPr>
        <w:t>displays the SAS code used to clean the messy data set</w:t>
      </w:r>
      <w:r>
        <w:rPr>
          <w:rStyle w:val="fnt0"/>
          <w:rFonts w:cs="Times New Roman"/>
          <w:szCs w:val="24"/>
        </w:rPr>
        <w:t xml:space="preserve">, which attaches labels to variable names to enhance the readability of the output.  </w:t>
      </w:r>
      <w:r w:rsidR="0026043D">
        <w:rPr>
          <w:rStyle w:val="fnt0"/>
          <w:rFonts w:cs="Times New Roman"/>
          <w:szCs w:val="24"/>
        </w:rPr>
        <w:t xml:space="preserve">Figure </w:t>
      </w:r>
      <w:r w:rsidR="00DA0625">
        <w:rPr>
          <w:rStyle w:val="fnt0"/>
          <w:rFonts w:cs="Times New Roman"/>
          <w:szCs w:val="24"/>
        </w:rPr>
        <w:t>4</w:t>
      </w:r>
      <w:r>
        <w:rPr>
          <w:rStyle w:val="fnt0"/>
          <w:rFonts w:cs="Times New Roman"/>
          <w:szCs w:val="24"/>
        </w:rPr>
        <w:t xml:space="preserve"> </w:t>
      </w:r>
      <w:r w:rsidR="0026043D">
        <w:rPr>
          <w:rStyle w:val="fnt0"/>
          <w:rFonts w:cs="Times New Roman"/>
          <w:szCs w:val="24"/>
        </w:rPr>
        <w:t>displays the results of printing five variables from the first ten rows of the data set</w:t>
      </w:r>
      <w:r>
        <w:rPr>
          <w:rStyle w:val="fnt0"/>
          <w:rFonts w:cs="Times New Roman"/>
          <w:szCs w:val="24"/>
        </w:rPr>
        <w:t xml:space="preserve"> with the label names displayed</w:t>
      </w:r>
      <w:r w:rsidR="0026043D">
        <w:rPr>
          <w:rStyle w:val="fnt0"/>
          <w:rFonts w:cs="Times New Roman"/>
          <w:szCs w:val="24"/>
        </w:rPr>
        <w:t>.  Figur</w:t>
      </w:r>
      <w:r w:rsidR="00DA0625">
        <w:rPr>
          <w:rStyle w:val="fnt0"/>
          <w:rFonts w:cs="Times New Roman"/>
          <w:szCs w:val="24"/>
        </w:rPr>
        <w:t>e</w:t>
      </w:r>
      <w:r w:rsidR="0026043D">
        <w:rPr>
          <w:rStyle w:val="fnt0"/>
          <w:rFonts w:cs="Times New Roman"/>
          <w:szCs w:val="24"/>
        </w:rPr>
        <w:t xml:space="preserve"> </w:t>
      </w:r>
      <w:r w:rsidR="00DA0625">
        <w:rPr>
          <w:rStyle w:val="fnt0"/>
          <w:rFonts w:cs="Times New Roman"/>
          <w:szCs w:val="24"/>
        </w:rPr>
        <w:t>5</w:t>
      </w:r>
      <w:r w:rsidR="0026043D">
        <w:rPr>
          <w:rStyle w:val="fnt0"/>
          <w:rFonts w:cs="Times New Roman"/>
          <w:szCs w:val="24"/>
        </w:rPr>
        <w:t xml:space="preserve"> shows a screenshot of the Output Data, the tab that contains the SAS table with all variables present.  Notice on the left side of the display, we can see the label names of all 15 variables, along with a symbol representing the variable type (i.e., character or numeric data).  </w:t>
      </w:r>
      <w:r w:rsidRPr="005A2B2C">
        <w:rPr>
          <w:rStyle w:val="fnt0"/>
          <w:rFonts w:cs="Times New Roman"/>
          <w:szCs w:val="24"/>
        </w:rPr>
        <w:t xml:space="preserve">Elliott </w:t>
      </w:r>
      <w:r>
        <w:rPr>
          <w:rStyle w:val="fnt0"/>
          <w:rFonts w:cs="Times New Roman"/>
          <w:szCs w:val="24"/>
        </w:rPr>
        <w:t>and</w:t>
      </w:r>
      <w:r w:rsidRPr="005A2B2C">
        <w:rPr>
          <w:rStyle w:val="fnt0"/>
          <w:rFonts w:cs="Times New Roman"/>
          <w:szCs w:val="24"/>
        </w:rPr>
        <w:t xml:space="preserve"> Woodward</w:t>
      </w:r>
      <w:r>
        <w:rPr>
          <w:rStyle w:val="fnt0"/>
          <w:rFonts w:cs="Times New Roman"/>
          <w:szCs w:val="24"/>
        </w:rPr>
        <w:t xml:space="preserve"> (</w:t>
      </w:r>
      <w:r w:rsidRPr="005A2B2C">
        <w:rPr>
          <w:rStyle w:val="fnt0"/>
          <w:rFonts w:cs="Times New Roman"/>
          <w:szCs w:val="24"/>
        </w:rPr>
        <w:t>2016)</w:t>
      </w:r>
      <w:r>
        <w:rPr>
          <w:rStyle w:val="fnt0"/>
          <w:rFonts w:cs="Times New Roman"/>
          <w:szCs w:val="24"/>
        </w:rPr>
        <w:t xml:space="preserve"> identify several other ways to clean messy data sets.  Popular options include fixing case problems, allowing categories, and deleting unneeded lines.  Commonly, we need to standardize cases among variables.  The case of the gender code might vary between “m” and “M</w:t>
      </w:r>
      <w:r w:rsidR="00257A9C">
        <w:rPr>
          <w:rStyle w:val="fnt0"/>
          <w:rFonts w:cs="Times New Roman"/>
          <w:szCs w:val="24"/>
        </w:rPr>
        <w:t xml:space="preserve">,” </w:t>
      </w:r>
      <w:r>
        <w:rPr>
          <w:rStyle w:val="fnt0"/>
          <w:rFonts w:cs="Times New Roman"/>
          <w:szCs w:val="24"/>
        </w:rPr>
        <w:t xml:space="preserve">and we need to standardize </w:t>
      </w:r>
      <w:r w:rsidR="00C6687E">
        <w:rPr>
          <w:rStyle w:val="fnt0"/>
          <w:rFonts w:cs="Times New Roman"/>
          <w:szCs w:val="24"/>
        </w:rPr>
        <w:t>all</w:t>
      </w:r>
      <w:r>
        <w:rPr>
          <w:rStyle w:val="fnt0"/>
          <w:rFonts w:cs="Times New Roman"/>
          <w:szCs w:val="24"/>
        </w:rPr>
        <w:t xml:space="preserve"> </w:t>
      </w:r>
      <w:r w:rsidR="00257A9C">
        <w:rPr>
          <w:rStyle w:val="fnt0"/>
          <w:rFonts w:cs="Times New Roman"/>
          <w:szCs w:val="24"/>
        </w:rPr>
        <w:t>the values</w:t>
      </w:r>
      <w:r>
        <w:rPr>
          <w:rStyle w:val="fnt0"/>
          <w:rFonts w:cs="Times New Roman"/>
          <w:szCs w:val="24"/>
        </w:rPr>
        <w:t xml:space="preserve"> </w:t>
      </w:r>
      <w:r>
        <w:rPr>
          <w:rStyle w:val="fnt0"/>
          <w:rFonts w:cs="Times New Roman"/>
          <w:szCs w:val="24"/>
        </w:rPr>
        <w:lastRenderedPageBreak/>
        <w:t xml:space="preserve">accordingly.  In such scenarios, we can use the UPCASE() and LOWCASE() </w:t>
      </w:r>
      <w:r>
        <w:rPr>
          <w:rFonts w:cs="Times New Roman"/>
          <w:noProof/>
          <w:szCs w:val="24"/>
        </w:rPr>
        <mc:AlternateContent>
          <mc:Choice Requires="wpg">
            <w:drawing>
              <wp:anchor distT="0" distB="0" distL="114300" distR="114300" simplePos="0" relativeHeight="251668480" behindDoc="0" locked="0" layoutInCell="1" allowOverlap="1" wp14:anchorId="321FB15B" wp14:editId="0F4285F5">
                <wp:simplePos x="0" y="0"/>
                <wp:positionH relativeFrom="column">
                  <wp:posOffset>2003324</wp:posOffset>
                </wp:positionH>
                <wp:positionV relativeFrom="paragraph">
                  <wp:posOffset>301879</wp:posOffset>
                </wp:positionV>
                <wp:extent cx="4337685" cy="3740150"/>
                <wp:effectExtent l="0" t="0" r="5715" b="0"/>
                <wp:wrapTight wrapText="bothSides">
                  <wp:wrapPolygon edited="0">
                    <wp:start x="0" y="0"/>
                    <wp:lineTo x="0" y="21453"/>
                    <wp:lineTo x="21534" y="21453"/>
                    <wp:lineTo x="21534"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4337685" cy="3740150"/>
                          <a:chOff x="0" y="0"/>
                          <a:chExt cx="4337685" cy="3740150"/>
                        </a:xfrm>
                      </wpg:grpSpPr>
                      <pic:pic xmlns:pic="http://schemas.openxmlformats.org/drawingml/2006/picture">
                        <pic:nvPicPr>
                          <pic:cNvPr id="18" name="Picture 18" descr="A screenshot of 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7685" cy="3292475"/>
                          </a:xfrm>
                          <a:prstGeom prst="rect">
                            <a:avLst/>
                          </a:prstGeom>
                        </pic:spPr>
                      </pic:pic>
                      <wps:wsp>
                        <wps:cNvPr id="19" name="Text Box 19"/>
                        <wps:cNvSpPr txBox="1"/>
                        <wps:spPr>
                          <a:xfrm>
                            <a:off x="0" y="3350260"/>
                            <a:ext cx="4337685" cy="389890"/>
                          </a:xfrm>
                          <a:prstGeom prst="rect">
                            <a:avLst/>
                          </a:prstGeom>
                          <a:solidFill>
                            <a:prstClr val="white"/>
                          </a:solidFill>
                          <a:ln>
                            <a:noFill/>
                          </a:ln>
                        </wps:spPr>
                        <wps:txbx>
                          <w:txbxContent>
                            <w:p w14:paraId="444A9A37" w14:textId="0C905688" w:rsidR="005A2B2C" w:rsidRPr="00980C58" w:rsidRDefault="005A2B2C" w:rsidP="005A2B2C">
                              <w:pPr>
                                <w:pStyle w:val="Caption"/>
                                <w:rPr>
                                  <w:rFonts w:cs="Times New Roman"/>
                                  <w:noProof/>
                                  <w:color w:val="000000"/>
                                  <w:sz w:val="24"/>
                                  <w:szCs w:val="24"/>
                                  <w:shd w:val="clear" w:color="auto" w:fill="FFFFFF"/>
                                </w:rPr>
                              </w:pPr>
                              <w:r>
                                <w:t xml:space="preserve">Figure </w:t>
                              </w:r>
                              <w:r w:rsidR="00DA0625">
                                <w:t>5</w:t>
                              </w:r>
                              <w:r>
                                <w:t>. Output Data Tab contains the SAS data table with all variables present.  Notice the label names on the left-hand side of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1FB15B" id="Group 20" o:spid="_x0000_s1034" style="position:absolute;left:0;text-align:left;margin-left:157.75pt;margin-top:23.75pt;width:341.55pt;height:294.5pt;z-index:251668480" coordsize="43376,37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">
                <v:shape id="Picture 18" o:spid="_x0000_s1035" type="#_x0000_t75" alt="A screenshot of text&#10;&#10;Description automatically generated" style="position:absolute;width:4337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">
                  <v:imagedata r:id="rId20" o:title="A screenshot of text&#10;&#10;Description automatically generated"/>
                </v:shape>
                <v:shape id="Text Box 19" o:spid="_x0000_s1036" type="#_x0000_t202" style="position:absolute;top:33502;width:4337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444A9A37" w14:textId="0C905688" w:rsidR="005A2B2C" w:rsidRPr="00980C58" w:rsidRDefault="005A2B2C" w:rsidP="005A2B2C">
                        <w:pPr>
                          <w:pStyle w:val="Caption"/>
                          <w:rPr>
                            <w:rFonts w:cs="Times New Roman"/>
                            <w:noProof/>
                            <w:color w:val="000000"/>
                            <w:sz w:val="24"/>
                            <w:szCs w:val="24"/>
                            <w:shd w:val="clear" w:color="auto" w:fill="FFFFFF"/>
                          </w:rPr>
                        </w:pPr>
                        <w:r>
                          <w:t xml:space="preserve">Figure </w:t>
                        </w:r>
                        <w:r w:rsidR="00DA0625">
                          <w:t>5</w:t>
                        </w:r>
                        <w:r>
                          <w:t>. Output Data Tab contains the SAS data table with all variables present.  Notice the label names on the left-hand side of the image.</w:t>
                        </w:r>
                      </w:p>
                    </w:txbxContent>
                  </v:textbox>
                </v:shape>
                <w10:wrap type="tight"/>
              </v:group>
            </w:pict>
          </mc:Fallback>
        </mc:AlternateContent>
      </w:r>
      <w:r>
        <w:rPr>
          <w:rStyle w:val="fnt0"/>
          <w:rFonts w:cs="Times New Roman"/>
          <w:szCs w:val="24"/>
        </w:rPr>
        <w:t>functions</w:t>
      </w:r>
      <w:r w:rsidR="00257A9C">
        <w:rPr>
          <w:rStyle w:val="fnt0"/>
          <w:rFonts w:cs="Times New Roman"/>
          <w:szCs w:val="24"/>
        </w:rPr>
        <w:t xml:space="preserve"> in SAS</w:t>
      </w:r>
      <w:r>
        <w:rPr>
          <w:rStyle w:val="fnt0"/>
          <w:rFonts w:cs="Times New Roman"/>
          <w:szCs w:val="24"/>
        </w:rPr>
        <w:t>.  To verify whether all values in a category are allowable, we can compare them to pre-coded values.  For instance, if a category allows nothing but the values “YES” or “NO.” we compare all values to these values</w:t>
      </w:r>
      <w:r w:rsidR="00465436">
        <w:rPr>
          <w:rStyle w:val="fnt0"/>
          <w:rFonts w:cs="Times New Roman"/>
          <w:szCs w:val="24"/>
        </w:rPr>
        <w:t>,</w:t>
      </w:r>
      <w:r>
        <w:rPr>
          <w:rStyle w:val="fnt0"/>
          <w:rFonts w:cs="Times New Roman"/>
          <w:szCs w:val="24"/>
        </w:rPr>
        <w:t xml:space="preserve"> and if the data do not equal any allowed values, we set the value to missing.  Lastly, we can delete irrelevant records.  If a line is missing a subject ID, or some other element we deem important for analysis, we can delete the record.  </w:t>
      </w:r>
      <w:r w:rsidR="00F17E94">
        <w:rPr>
          <w:rStyle w:val="fnt0"/>
          <w:rFonts w:cs="Times New Roman"/>
          <w:szCs w:val="24"/>
        </w:rPr>
        <w:t>Thus,</w:t>
      </w:r>
      <w:r>
        <w:rPr>
          <w:rStyle w:val="fnt0"/>
          <w:rFonts w:cs="Times New Roman"/>
          <w:szCs w:val="24"/>
        </w:rPr>
        <w:t xml:space="preserve"> we are provided with multiple ways to clean data sets</w:t>
      </w:r>
      <w:r w:rsidR="00465436">
        <w:rPr>
          <w:rStyle w:val="fnt0"/>
          <w:rFonts w:cs="Times New Roman"/>
          <w:szCs w:val="24"/>
        </w:rPr>
        <w:t>,</w:t>
      </w:r>
      <w:r>
        <w:rPr>
          <w:rStyle w:val="fnt0"/>
          <w:rFonts w:cs="Times New Roman"/>
          <w:szCs w:val="24"/>
        </w:rPr>
        <w:t xml:space="preserve"> including fixing labels and renaming variables, fixing capitalization issues, allowing categories, and deleting unneeded records.</w:t>
      </w:r>
    </w:p>
    <w:p w14:paraId="2B1314AF" w14:textId="346F2860" w:rsidR="00291723" w:rsidRPr="00291723" w:rsidRDefault="00291723" w:rsidP="00291723">
      <w:pPr>
        <w:rPr>
          <w:rFonts w:cs="Times New Roman"/>
          <w:szCs w:val="24"/>
        </w:rPr>
      </w:pPr>
    </w:p>
    <w:p w14:paraId="16C5C75E" w14:textId="4C2B9EAF" w:rsidR="00291723" w:rsidRPr="00291723" w:rsidRDefault="00291723" w:rsidP="00291723">
      <w:pPr>
        <w:rPr>
          <w:rFonts w:cs="Times New Roman"/>
          <w:szCs w:val="24"/>
        </w:rPr>
      </w:pPr>
    </w:p>
    <w:p w14:paraId="4C5A2AC1" w14:textId="01838DBF" w:rsidR="00291723" w:rsidRPr="00291723" w:rsidRDefault="00291723" w:rsidP="00291723">
      <w:pPr>
        <w:rPr>
          <w:rFonts w:cs="Times New Roman"/>
          <w:szCs w:val="24"/>
        </w:rPr>
      </w:pPr>
    </w:p>
    <w:p w14:paraId="0540DAA3" w14:textId="1860BC83" w:rsidR="00291723" w:rsidRPr="00291723" w:rsidRDefault="00291723" w:rsidP="00291723">
      <w:pPr>
        <w:rPr>
          <w:rFonts w:cs="Times New Roman"/>
          <w:szCs w:val="24"/>
        </w:rPr>
      </w:pPr>
    </w:p>
    <w:p w14:paraId="218EBE7C" w14:textId="7C2E51E4" w:rsidR="00291723" w:rsidRPr="00291723" w:rsidRDefault="00291723" w:rsidP="00291723">
      <w:pPr>
        <w:rPr>
          <w:rFonts w:cs="Times New Roman"/>
          <w:szCs w:val="24"/>
        </w:rPr>
      </w:pPr>
    </w:p>
    <w:p w14:paraId="18089689" w14:textId="21ECF42B" w:rsidR="00291723" w:rsidRPr="00291723" w:rsidRDefault="00291723" w:rsidP="00291723">
      <w:pPr>
        <w:rPr>
          <w:rFonts w:cs="Times New Roman"/>
          <w:szCs w:val="24"/>
        </w:rPr>
      </w:pPr>
    </w:p>
    <w:p w14:paraId="054C6D37" w14:textId="60069997" w:rsidR="00291723" w:rsidRPr="00291723" w:rsidRDefault="00291723" w:rsidP="00291723">
      <w:pPr>
        <w:rPr>
          <w:rFonts w:cs="Times New Roman"/>
          <w:szCs w:val="24"/>
        </w:rPr>
      </w:pPr>
    </w:p>
    <w:p w14:paraId="783F220C" w14:textId="290A31A7" w:rsidR="00291723" w:rsidRPr="00291723" w:rsidRDefault="00291723" w:rsidP="00291723">
      <w:pPr>
        <w:rPr>
          <w:rFonts w:cs="Times New Roman"/>
          <w:szCs w:val="24"/>
        </w:rPr>
      </w:pPr>
    </w:p>
    <w:p w14:paraId="071FA0EC" w14:textId="636D3BA0" w:rsidR="00291723" w:rsidRPr="00291723" w:rsidRDefault="00291723" w:rsidP="00291723">
      <w:pPr>
        <w:rPr>
          <w:rFonts w:cs="Times New Roman"/>
          <w:szCs w:val="24"/>
        </w:rPr>
      </w:pPr>
    </w:p>
    <w:p w14:paraId="7095444F" w14:textId="76E59B7F" w:rsidR="00291723" w:rsidRPr="00291723" w:rsidRDefault="00D70E4D" w:rsidP="00D70E4D">
      <w:pPr>
        <w:jc w:val="center"/>
        <w:rPr>
          <w:rFonts w:cs="Times New Roman"/>
          <w:szCs w:val="24"/>
        </w:rPr>
      </w:pPr>
      <w:r>
        <w:rPr>
          <w:rFonts w:cs="Times New Roman"/>
          <w:szCs w:val="24"/>
        </w:rPr>
        <w:lastRenderedPageBreak/>
        <w:t>References</w:t>
      </w:r>
    </w:p>
    <w:p w14:paraId="3E532D02" w14:textId="47396682" w:rsidR="005A2B2C" w:rsidRDefault="005A2B2C" w:rsidP="00291723">
      <w:pPr>
        <w:spacing w:after="0" w:line="480" w:lineRule="auto"/>
        <w:ind w:left="720" w:hanging="720"/>
        <w:rPr>
          <w:rStyle w:val="fnt0"/>
          <w:rFonts w:cs="Times New Roman"/>
          <w:szCs w:val="24"/>
        </w:rPr>
      </w:pPr>
      <w:r w:rsidRPr="005A2B2C">
        <w:rPr>
          <w:rStyle w:val="fnt0"/>
          <w:rFonts w:cs="Times New Roman"/>
          <w:szCs w:val="24"/>
        </w:rPr>
        <w:t xml:space="preserve">Elliott, A. C., &amp; Woodward, W. A. (2016). SAS </w:t>
      </w:r>
      <w:r>
        <w:rPr>
          <w:rStyle w:val="fnt0"/>
          <w:rFonts w:cs="Times New Roman"/>
          <w:szCs w:val="24"/>
        </w:rPr>
        <w:t>E</w:t>
      </w:r>
      <w:r w:rsidRPr="005A2B2C">
        <w:rPr>
          <w:rStyle w:val="fnt0"/>
          <w:rFonts w:cs="Times New Roman"/>
          <w:szCs w:val="24"/>
        </w:rPr>
        <w:t>ssentials: Mastering SAS for data analytics (Second edition). John Wiley and Sons, Inc.</w:t>
      </w:r>
    </w:p>
    <w:p w14:paraId="162EF0B1" w14:textId="77777777" w:rsidR="00291723" w:rsidRDefault="00291723" w:rsidP="00291723">
      <w:pPr>
        <w:spacing w:after="0" w:line="480" w:lineRule="auto"/>
        <w:ind w:left="720" w:hanging="720"/>
        <w:rPr>
          <w:rStyle w:val="fnt0"/>
          <w:rFonts w:cs="Times New Roman"/>
          <w:szCs w:val="24"/>
        </w:rPr>
      </w:pPr>
      <w:r w:rsidRPr="006109E2">
        <w:rPr>
          <w:rStyle w:val="fnt0"/>
          <w:rFonts w:cs="Times New Roman"/>
          <w:szCs w:val="24"/>
        </w:rPr>
        <w:t xml:space="preserve">La Scalia, G., Nasca, A., Corona, O., Settanni, L., &amp; Micale, R. (2017). An Innovative Shelf Life Model Based on Smart Logistic Unit for an Efficient Management of the Perishable Food Supply Chain. Journal of Food Process Engineering, 40(1), n/a-N.PAG. </w:t>
      </w:r>
      <w:hyperlink r:id="rId21" w:history="1">
        <w:r w:rsidRPr="002B7BD9">
          <w:rPr>
            <w:rStyle w:val="Hyperlink"/>
            <w:rFonts w:cs="Times New Roman"/>
            <w:szCs w:val="24"/>
            <w:shd w:val="clear" w:color="auto" w:fill="FFFFFF"/>
          </w:rPr>
          <w:t>https://doi.org/10.1111/jfpe.12311</w:t>
        </w:r>
      </w:hyperlink>
    </w:p>
    <w:p w14:paraId="21D46CC7" w14:textId="77777777" w:rsidR="00291723" w:rsidRDefault="00291723" w:rsidP="00291723">
      <w:pPr>
        <w:spacing w:after="0" w:line="480" w:lineRule="auto"/>
        <w:ind w:left="720" w:hanging="720"/>
        <w:rPr>
          <w:rStyle w:val="fnt0"/>
          <w:rFonts w:cs="Times New Roman"/>
          <w:szCs w:val="24"/>
        </w:rPr>
      </w:pPr>
      <w:r w:rsidRPr="00755B98">
        <w:rPr>
          <w:rStyle w:val="fnt0"/>
          <w:rFonts w:cs="Times New Roman"/>
          <w:szCs w:val="24"/>
        </w:rPr>
        <w:t xml:space="preserve">Li, D., Kehoe, D., &amp; Drake, P. (2006). Dynamic planning with a wireless product identification technology in food supply chains. International Journal of Advanced Manufacturing Technology, 30(9/10), 938–944. </w:t>
      </w:r>
      <w:hyperlink r:id="rId22" w:history="1">
        <w:r w:rsidRPr="002B7BD9">
          <w:rPr>
            <w:rStyle w:val="Hyperlink"/>
            <w:rFonts w:cs="Times New Roman"/>
            <w:szCs w:val="24"/>
            <w:shd w:val="clear" w:color="auto" w:fill="FFFFFF"/>
          </w:rPr>
          <w:t>https://doi.org/10.1007/s00170-005-0066-1</w:t>
        </w:r>
      </w:hyperlink>
    </w:p>
    <w:p w14:paraId="412D10BF" w14:textId="77777777" w:rsidR="00291723" w:rsidRDefault="00291723" w:rsidP="00291723">
      <w:pPr>
        <w:spacing w:after="0" w:line="480" w:lineRule="auto"/>
        <w:ind w:left="720" w:hanging="720"/>
        <w:rPr>
          <w:rStyle w:val="fnt0"/>
          <w:rFonts w:cs="Times New Roman"/>
          <w:szCs w:val="24"/>
        </w:rPr>
      </w:pPr>
      <w:r w:rsidRPr="00015E3A">
        <w:rPr>
          <w:rStyle w:val="fnt0"/>
          <w:rFonts w:cs="Times New Roman"/>
          <w:szCs w:val="24"/>
        </w:rPr>
        <w:t>Visich, J. K., Suhong Li, &amp; Khumawala, B. M. (2007). Enhancing Product Recovery Value in Closed-loop Supply Chains with RFID. Journal of Managerial Issues, 19(3), 436–452.</w:t>
      </w:r>
    </w:p>
    <w:p w14:paraId="78E84CAB" w14:textId="48AA99D2" w:rsidR="00291723" w:rsidRDefault="00291723" w:rsidP="00291723">
      <w:pPr>
        <w:spacing w:after="0" w:line="480" w:lineRule="auto"/>
        <w:ind w:left="720" w:hanging="720"/>
        <w:rPr>
          <w:rStyle w:val="Hyperlink"/>
          <w:rFonts w:cs="Times New Roman"/>
          <w:szCs w:val="24"/>
          <w:shd w:val="clear" w:color="auto" w:fill="FFFFFF"/>
        </w:rPr>
      </w:pPr>
      <w:r w:rsidRPr="00900BE4">
        <w:rPr>
          <w:rStyle w:val="fnt0"/>
          <w:rFonts w:cs="Times New Roman"/>
          <w:szCs w:val="24"/>
        </w:rPr>
        <w:t xml:space="preserve">Woodard, J. D. (2016). Data Science and Management for Large Scale Empirical Applications in Agricultural and Applied Economics Research. Applied Economic Perspectives &amp; Policy, 38(3), 373–388. </w:t>
      </w:r>
      <w:hyperlink r:id="rId23" w:history="1">
        <w:r w:rsidRPr="00DA472A">
          <w:rPr>
            <w:rStyle w:val="Hyperlink"/>
            <w:rFonts w:cs="Times New Roman"/>
            <w:szCs w:val="24"/>
            <w:shd w:val="clear" w:color="auto" w:fill="FFFFFF"/>
          </w:rPr>
          <w:t>https://doi.org/10.1093/aepp/ppw009</w:t>
        </w:r>
      </w:hyperlink>
    </w:p>
    <w:p w14:paraId="53DBF12B" w14:textId="0052810C" w:rsidR="005A2B2C" w:rsidRDefault="005A2B2C" w:rsidP="00291723">
      <w:pPr>
        <w:spacing w:after="0" w:line="480" w:lineRule="auto"/>
        <w:ind w:left="720" w:hanging="720"/>
        <w:rPr>
          <w:rStyle w:val="fnt0"/>
          <w:rFonts w:cs="Times New Roman"/>
          <w:szCs w:val="24"/>
        </w:rPr>
      </w:pPr>
      <w:r w:rsidRPr="005A2B2C">
        <w:rPr>
          <w:rStyle w:val="fnt0"/>
          <w:rFonts w:cs="Times New Roman"/>
          <w:szCs w:val="24"/>
        </w:rPr>
        <w:t>Xiao, X., Fu, Z., Zhang, Y., Peng, Z., &amp; Zhang, X. (2016). Developing an Intelligent Traceability System for Aquatic Products in Cold Chain Logistics Integrated WSN with SPC. Journal of Food Processing &amp; Preservation, 40(6), 1448–1458. https://doi.org/10.1111/jfpp.12730</w:t>
      </w:r>
    </w:p>
    <w:p w14:paraId="6167D0D3" w14:textId="77777777" w:rsidR="00291723" w:rsidRPr="00291723" w:rsidRDefault="00291723" w:rsidP="00291723">
      <w:pPr>
        <w:rPr>
          <w:rFonts w:cs="Times New Roman"/>
          <w:szCs w:val="24"/>
        </w:rPr>
      </w:pPr>
    </w:p>
    <w:sectPr w:rsidR="00291723" w:rsidRPr="00291723" w:rsidSect="003E5A3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F9027" w14:textId="77777777" w:rsidR="003E67DD" w:rsidRDefault="003E67DD" w:rsidP="005F3F88">
      <w:pPr>
        <w:spacing w:after="0" w:line="240" w:lineRule="auto"/>
      </w:pPr>
      <w:r>
        <w:separator/>
      </w:r>
    </w:p>
  </w:endnote>
  <w:endnote w:type="continuationSeparator" w:id="0">
    <w:p w14:paraId="219FD68A" w14:textId="77777777" w:rsidR="003E67DD" w:rsidRDefault="003E67DD" w:rsidP="005F3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BB574" w14:textId="77777777" w:rsidR="0026043D" w:rsidRDefault="00260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9AC1D" w14:textId="77777777" w:rsidR="0026043D" w:rsidRDefault="002604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EFB9F" w14:textId="77777777" w:rsidR="0026043D" w:rsidRDefault="00260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C223F" w14:textId="77777777" w:rsidR="003E67DD" w:rsidRDefault="003E67DD" w:rsidP="005F3F88">
      <w:pPr>
        <w:spacing w:after="0" w:line="240" w:lineRule="auto"/>
      </w:pPr>
      <w:r>
        <w:separator/>
      </w:r>
    </w:p>
  </w:footnote>
  <w:footnote w:type="continuationSeparator" w:id="0">
    <w:p w14:paraId="1D8CFB9E" w14:textId="77777777" w:rsidR="003E67DD" w:rsidRDefault="003E67DD" w:rsidP="005F3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E4331" w14:textId="77777777" w:rsidR="0026043D" w:rsidRDefault="002604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37485" w14:textId="25BD643B" w:rsidR="005F3F88" w:rsidRDefault="0026043D" w:rsidP="005F3F88">
    <w:pPr>
      <w:pStyle w:val="Header"/>
    </w:pPr>
    <w:r>
      <w:t>AGRICULTURE - BI USE CASE: FARM TO MARKET</w:t>
    </w:r>
    <w:r w:rsidR="005F3F88">
      <w:tab/>
    </w:r>
    <w:sdt>
      <w:sdtPr>
        <w:id w:val="-903136162"/>
        <w:docPartObj>
          <w:docPartGallery w:val="Page Numbers (Top of Page)"/>
          <w:docPartUnique/>
        </w:docPartObj>
      </w:sdtPr>
      <w:sdtEndPr>
        <w:rPr>
          <w:noProof/>
        </w:rPr>
      </w:sdtEndPr>
      <w:sdtContent>
        <w:r w:rsidR="005F3F88">
          <w:fldChar w:fldCharType="begin"/>
        </w:r>
        <w:r w:rsidR="005F3F88">
          <w:instrText xml:space="preserve"> PAGE   \* MERGEFORMAT </w:instrText>
        </w:r>
        <w:r w:rsidR="005F3F88">
          <w:fldChar w:fldCharType="separate"/>
        </w:r>
        <w:r w:rsidR="005F3F88">
          <w:rPr>
            <w:noProof/>
          </w:rPr>
          <w:t>2</w:t>
        </w:r>
        <w:r w:rsidR="005F3F88">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97FC9" w14:textId="52A7BCAE" w:rsidR="005F3F88" w:rsidRDefault="005F3F88" w:rsidP="005F3F88">
    <w:pPr>
      <w:pStyle w:val="Header"/>
    </w:pPr>
    <w:r>
      <w:t xml:space="preserve">Running head: </w:t>
    </w:r>
    <w:r w:rsidR="0026043D">
      <w:t>AGRICULTURE - BI USE CASE: FARM TO MARKET</w:t>
    </w:r>
    <w:r>
      <w:tab/>
    </w:r>
    <w:sdt>
      <w:sdtPr>
        <w:id w:val="16860172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S2MLAwMra0MLC0NDBS0lEKTi0uzszPAykwqwUAQtMRQCwAAAA="/>
  </w:docVars>
  <w:rsids>
    <w:rsidRoot w:val="0026043D"/>
    <w:rsid w:val="00003544"/>
    <w:rsid w:val="000123A9"/>
    <w:rsid w:val="00015E3A"/>
    <w:rsid w:val="00016067"/>
    <w:rsid w:val="00034DBC"/>
    <w:rsid w:val="000375EF"/>
    <w:rsid w:val="000447DD"/>
    <w:rsid w:val="00044904"/>
    <w:rsid w:val="00045CD5"/>
    <w:rsid w:val="00047AE7"/>
    <w:rsid w:val="00054682"/>
    <w:rsid w:val="00054F28"/>
    <w:rsid w:val="000601EE"/>
    <w:rsid w:val="00060B87"/>
    <w:rsid w:val="00065146"/>
    <w:rsid w:val="000659A1"/>
    <w:rsid w:val="000671E2"/>
    <w:rsid w:val="00070E9A"/>
    <w:rsid w:val="00071872"/>
    <w:rsid w:val="00073BE0"/>
    <w:rsid w:val="000757B5"/>
    <w:rsid w:val="00083BC0"/>
    <w:rsid w:val="00086D70"/>
    <w:rsid w:val="0009048C"/>
    <w:rsid w:val="00091101"/>
    <w:rsid w:val="00095092"/>
    <w:rsid w:val="000A066B"/>
    <w:rsid w:val="000A18FB"/>
    <w:rsid w:val="000A1B41"/>
    <w:rsid w:val="000C1448"/>
    <w:rsid w:val="000C73C1"/>
    <w:rsid w:val="000D0D7A"/>
    <w:rsid w:val="000D2239"/>
    <w:rsid w:val="000D4E46"/>
    <w:rsid w:val="000D64B7"/>
    <w:rsid w:val="000D65CB"/>
    <w:rsid w:val="000D6977"/>
    <w:rsid w:val="000D6B3B"/>
    <w:rsid w:val="000E4A2C"/>
    <w:rsid w:val="000F0555"/>
    <w:rsid w:val="000F3D50"/>
    <w:rsid w:val="000F6ACD"/>
    <w:rsid w:val="00100CC1"/>
    <w:rsid w:val="0010148F"/>
    <w:rsid w:val="0010180F"/>
    <w:rsid w:val="00103E8A"/>
    <w:rsid w:val="00104953"/>
    <w:rsid w:val="00115799"/>
    <w:rsid w:val="00117DA4"/>
    <w:rsid w:val="00122188"/>
    <w:rsid w:val="00122BCF"/>
    <w:rsid w:val="00126088"/>
    <w:rsid w:val="00127B3B"/>
    <w:rsid w:val="00130050"/>
    <w:rsid w:val="001346D8"/>
    <w:rsid w:val="0014552F"/>
    <w:rsid w:val="00145B4F"/>
    <w:rsid w:val="00146AC0"/>
    <w:rsid w:val="00152E1C"/>
    <w:rsid w:val="00162ECA"/>
    <w:rsid w:val="00165464"/>
    <w:rsid w:val="00175FDB"/>
    <w:rsid w:val="0019469F"/>
    <w:rsid w:val="001955C6"/>
    <w:rsid w:val="001A08A4"/>
    <w:rsid w:val="001A0B66"/>
    <w:rsid w:val="001A3EBB"/>
    <w:rsid w:val="001A4502"/>
    <w:rsid w:val="001A468D"/>
    <w:rsid w:val="001A52BA"/>
    <w:rsid w:val="001A66B8"/>
    <w:rsid w:val="001B1846"/>
    <w:rsid w:val="001B49B6"/>
    <w:rsid w:val="001B5EFE"/>
    <w:rsid w:val="001B6F27"/>
    <w:rsid w:val="001C6D1B"/>
    <w:rsid w:val="001D1430"/>
    <w:rsid w:val="001D5E57"/>
    <w:rsid w:val="001E1A2B"/>
    <w:rsid w:val="001E6C04"/>
    <w:rsid w:val="001F0C53"/>
    <w:rsid w:val="001F1182"/>
    <w:rsid w:val="001F1465"/>
    <w:rsid w:val="001F2899"/>
    <w:rsid w:val="001F6D16"/>
    <w:rsid w:val="002016DF"/>
    <w:rsid w:val="00201E06"/>
    <w:rsid w:val="002047F1"/>
    <w:rsid w:val="002078E0"/>
    <w:rsid w:val="0021233A"/>
    <w:rsid w:val="00215EFD"/>
    <w:rsid w:val="00216CAA"/>
    <w:rsid w:val="002203E5"/>
    <w:rsid w:val="002209E2"/>
    <w:rsid w:val="00225025"/>
    <w:rsid w:val="00225670"/>
    <w:rsid w:val="002279B5"/>
    <w:rsid w:val="00227A6C"/>
    <w:rsid w:val="00231E5F"/>
    <w:rsid w:val="00235137"/>
    <w:rsid w:val="00236A7C"/>
    <w:rsid w:val="00241A96"/>
    <w:rsid w:val="00244160"/>
    <w:rsid w:val="0025018C"/>
    <w:rsid w:val="002509B5"/>
    <w:rsid w:val="00250B45"/>
    <w:rsid w:val="00251384"/>
    <w:rsid w:val="0025155E"/>
    <w:rsid w:val="002519ED"/>
    <w:rsid w:val="00257A9C"/>
    <w:rsid w:val="0026043D"/>
    <w:rsid w:val="002708DD"/>
    <w:rsid w:val="00271A92"/>
    <w:rsid w:val="00271CDB"/>
    <w:rsid w:val="00273FD7"/>
    <w:rsid w:val="002742E6"/>
    <w:rsid w:val="002805ED"/>
    <w:rsid w:val="002855CC"/>
    <w:rsid w:val="002858B4"/>
    <w:rsid w:val="00291441"/>
    <w:rsid w:val="00291723"/>
    <w:rsid w:val="0029418E"/>
    <w:rsid w:val="002A29DD"/>
    <w:rsid w:val="002A3581"/>
    <w:rsid w:val="002A6020"/>
    <w:rsid w:val="002B0F23"/>
    <w:rsid w:val="002C030C"/>
    <w:rsid w:val="002C243F"/>
    <w:rsid w:val="002C268A"/>
    <w:rsid w:val="002C2733"/>
    <w:rsid w:val="002C48E6"/>
    <w:rsid w:val="002C7240"/>
    <w:rsid w:val="002E2018"/>
    <w:rsid w:val="002E22B9"/>
    <w:rsid w:val="002E58CD"/>
    <w:rsid w:val="002E6234"/>
    <w:rsid w:val="00300CA0"/>
    <w:rsid w:val="00304A4A"/>
    <w:rsid w:val="0030539C"/>
    <w:rsid w:val="0031148D"/>
    <w:rsid w:val="00314D33"/>
    <w:rsid w:val="00316D22"/>
    <w:rsid w:val="00316F84"/>
    <w:rsid w:val="00320291"/>
    <w:rsid w:val="003203EC"/>
    <w:rsid w:val="003276AC"/>
    <w:rsid w:val="00330AA7"/>
    <w:rsid w:val="00330DFA"/>
    <w:rsid w:val="00334F8F"/>
    <w:rsid w:val="0034003C"/>
    <w:rsid w:val="0034338C"/>
    <w:rsid w:val="00347692"/>
    <w:rsid w:val="00350372"/>
    <w:rsid w:val="00352511"/>
    <w:rsid w:val="003565D6"/>
    <w:rsid w:val="00360AF7"/>
    <w:rsid w:val="00361812"/>
    <w:rsid w:val="00361A9C"/>
    <w:rsid w:val="003678FB"/>
    <w:rsid w:val="0037493B"/>
    <w:rsid w:val="00376257"/>
    <w:rsid w:val="00380B0E"/>
    <w:rsid w:val="003828F8"/>
    <w:rsid w:val="00385ACD"/>
    <w:rsid w:val="00391A30"/>
    <w:rsid w:val="00391D33"/>
    <w:rsid w:val="0039325B"/>
    <w:rsid w:val="00394166"/>
    <w:rsid w:val="00394B25"/>
    <w:rsid w:val="003B1955"/>
    <w:rsid w:val="003C442B"/>
    <w:rsid w:val="003C51EA"/>
    <w:rsid w:val="003C6AB4"/>
    <w:rsid w:val="003C742D"/>
    <w:rsid w:val="003D1289"/>
    <w:rsid w:val="003D133D"/>
    <w:rsid w:val="003D2618"/>
    <w:rsid w:val="003D6D1B"/>
    <w:rsid w:val="003E0E0F"/>
    <w:rsid w:val="003E3F2E"/>
    <w:rsid w:val="003E5A39"/>
    <w:rsid w:val="003E67DD"/>
    <w:rsid w:val="003F6DAF"/>
    <w:rsid w:val="004058A2"/>
    <w:rsid w:val="004077DF"/>
    <w:rsid w:val="0041089B"/>
    <w:rsid w:val="00411D12"/>
    <w:rsid w:val="00414CC2"/>
    <w:rsid w:val="004173FA"/>
    <w:rsid w:val="00426D3E"/>
    <w:rsid w:val="004367CE"/>
    <w:rsid w:val="00437A2C"/>
    <w:rsid w:val="00445E26"/>
    <w:rsid w:val="0045015B"/>
    <w:rsid w:val="00452D41"/>
    <w:rsid w:val="004576DC"/>
    <w:rsid w:val="00460967"/>
    <w:rsid w:val="00460BE8"/>
    <w:rsid w:val="00465436"/>
    <w:rsid w:val="0046710B"/>
    <w:rsid w:val="004673C4"/>
    <w:rsid w:val="004723F2"/>
    <w:rsid w:val="004741E2"/>
    <w:rsid w:val="00486CBC"/>
    <w:rsid w:val="00490DE9"/>
    <w:rsid w:val="00497B01"/>
    <w:rsid w:val="004A1680"/>
    <w:rsid w:val="004A5309"/>
    <w:rsid w:val="004B29A0"/>
    <w:rsid w:val="004B5E2B"/>
    <w:rsid w:val="004B68F5"/>
    <w:rsid w:val="004C1AD8"/>
    <w:rsid w:val="004C6443"/>
    <w:rsid w:val="004D0B7E"/>
    <w:rsid w:val="004D4D59"/>
    <w:rsid w:val="004D7ECA"/>
    <w:rsid w:val="004E40DD"/>
    <w:rsid w:val="004F10F5"/>
    <w:rsid w:val="004F1336"/>
    <w:rsid w:val="004F283E"/>
    <w:rsid w:val="004F2ADA"/>
    <w:rsid w:val="004F2CD5"/>
    <w:rsid w:val="004F47A0"/>
    <w:rsid w:val="004F4CAA"/>
    <w:rsid w:val="004F4FB5"/>
    <w:rsid w:val="004F572B"/>
    <w:rsid w:val="004F7C7B"/>
    <w:rsid w:val="00500C29"/>
    <w:rsid w:val="00502FD9"/>
    <w:rsid w:val="00503986"/>
    <w:rsid w:val="00503AA0"/>
    <w:rsid w:val="005067BE"/>
    <w:rsid w:val="00514BDB"/>
    <w:rsid w:val="005219E1"/>
    <w:rsid w:val="0052314A"/>
    <w:rsid w:val="005245EB"/>
    <w:rsid w:val="00526457"/>
    <w:rsid w:val="00532BFC"/>
    <w:rsid w:val="0053390A"/>
    <w:rsid w:val="005340E7"/>
    <w:rsid w:val="005342E9"/>
    <w:rsid w:val="00534DE9"/>
    <w:rsid w:val="00535868"/>
    <w:rsid w:val="00535EB8"/>
    <w:rsid w:val="005376AE"/>
    <w:rsid w:val="00540D89"/>
    <w:rsid w:val="00541437"/>
    <w:rsid w:val="00542F4D"/>
    <w:rsid w:val="00547472"/>
    <w:rsid w:val="00551DF8"/>
    <w:rsid w:val="0056324C"/>
    <w:rsid w:val="00564289"/>
    <w:rsid w:val="005668A6"/>
    <w:rsid w:val="00567FF9"/>
    <w:rsid w:val="00572821"/>
    <w:rsid w:val="00573652"/>
    <w:rsid w:val="005763E8"/>
    <w:rsid w:val="005767E5"/>
    <w:rsid w:val="00586114"/>
    <w:rsid w:val="005867E1"/>
    <w:rsid w:val="005914A3"/>
    <w:rsid w:val="00591AC8"/>
    <w:rsid w:val="005940F5"/>
    <w:rsid w:val="005A1674"/>
    <w:rsid w:val="005A2130"/>
    <w:rsid w:val="005A2B2C"/>
    <w:rsid w:val="005A500E"/>
    <w:rsid w:val="005A5631"/>
    <w:rsid w:val="005A65BB"/>
    <w:rsid w:val="005B3E04"/>
    <w:rsid w:val="005B764B"/>
    <w:rsid w:val="005C4ACA"/>
    <w:rsid w:val="005C7CC5"/>
    <w:rsid w:val="005D320D"/>
    <w:rsid w:val="005D3670"/>
    <w:rsid w:val="005D6DE2"/>
    <w:rsid w:val="005E0867"/>
    <w:rsid w:val="005E1F53"/>
    <w:rsid w:val="005E6083"/>
    <w:rsid w:val="005E69D4"/>
    <w:rsid w:val="005E6B96"/>
    <w:rsid w:val="005E711E"/>
    <w:rsid w:val="005E759A"/>
    <w:rsid w:val="005F3F88"/>
    <w:rsid w:val="005F55E8"/>
    <w:rsid w:val="00604D25"/>
    <w:rsid w:val="00604E72"/>
    <w:rsid w:val="006073C8"/>
    <w:rsid w:val="006109E2"/>
    <w:rsid w:val="0061377F"/>
    <w:rsid w:val="00616A15"/>
    <w:rsid w:val="00621209"/>
    <w:rsid w:val="00622E6B"/>
    <w:rsid w:val="006236C8"/>
    <w:rsid w:val="0063056D"/>
    <w:rsid w:val="006422A3"/>
    <w:rsid w:val="00642AEF"/>
    <w:rsid w:val="00642E5D"/>
    <w:rsid w:val="00642FFC"/>
    <w:rsid w:val="006452E3"/>
    <w:rsid w:val="006457F3"/>
    <w:rsid w:val="00646867"/>
    <w:rsid w:val="00647DE8"/>
    <w:rsid w:val="006576A0"/>
    <w:rsid w:val="00660C14"/>
    <w:rsid w:val="00661778"/>
    <w:rsid w:val="00662D2A"/>
    <w:rsid w:val="00665660"/>
    <w:rsid w:val="00667030"/>
    <w:rsid w:val="00671735"/>
    <w:rsid w:val="00672525"/>
    <w:rsid w:val="00674ABC"/>
    <w:rsid w:val="0068239F"/>
    <w:rsid w:val="00685644"/>
    <w:rsid w:val="00692485"/>
    <w:rsid w:val="006936B8"/>
    <w:rsid w:val="00695B8F"/>
    <w:rsid w:val="006961B7"/>
    <w:rsid w:val="00696461"/>
    <w:rsid w:val="006A0DA7"/>
    <w:rsid w:val="006A1946"/>
    <w:rsid w:val="006A2237"/>
    <w:rsid w:val="006A2627"/>
    <w:rsid w:val="006A49E6"/>
    <w:rsid w:val="006A682E"/>
    <w:rsid w:val="006B4DF4"/>
    <w:rsid w:val="006B62B5"/>
    <w:rsid w:val="006C25E1"/>
    <w:rsid w:val="006C6CF0"/>
    <w:rsid w:val="006C7920"/>
    <w:rsid w:val="006D53AD"/>
    <w:rsid w:val="006D67FE"/>
    <w:rsid w:val="006D68D8"/>
    <w:rsid w:val="006E0940"/>
    <w:rsid w:val="006E10C0"/>
    <w:rsid w:val="006E568C"/>
    <w:rsid w:val="006E6198"/>
    <w:rsid w:val="006E6A72"/>
    <w:rsid w:val="006E6F88"/>
    <w:rsid w:val="006F1377"/>
    <w:rsid w:val="00705928"/>
    <w:rsid w:val="0070696B"/>
    <w:rsid w:val="0071406D"/>
    <w:rsid w:val="00715237"/>
    <w:rsid w:val="00715804"/>
    <w:rsid w:val="00723B98"/>
    <w:rsid w:val="00730ED5"/>
    <w:rsid w:val="00731A67"/>
    <w:rsid w:val="0073291B"/>
    <w:rsid w:val="00733815"/>
    <w:rsid w:val="00734D58"/>
    <w:rsid w:val="007369C8"/>
    <w:rsid w:val="007404A2"/>
    <w:rsid w:val="007413E2"/>
    <w:rsid w:val="007429EC"/>
    <w:rsid w:val="0074345E"/>
    <w:rsid w:val="00743687"/>
    <w:rsid w:val="0074376A"/>
    <w:rsid w:val="007538E9"/>
    <w:rsid w:val="00755B98"/>
    <w:rsid w:val="00755FF1"/>
    <w:rsid w:val="007576FE"/>
    <w:rsid w:val="00760288"/>
    <w:rsid w:val="00761FF6"/>
    <w:rsid w:val="00762B77"/>
    <w:rsid w:val="00765DA7"/>
    <w:rsid w:val="0077040A"/>
    <w:rsid w:val="0077048D"/>
    <w:rsid w:val="007762AF"/>
    <w:rsid w:val="007762CD"/>
    <w:rsid w:val="007771EA"/>
    <w:rsid w:val="00782A67"/>
    <w:rsid w:val="00787500"/>
    <w:rsid w:val="007903F6"/>
    <w:rsid w:val="00797CEC"/>
    <w:rsid w:val="00797E16"/>
    <w:rsid w:val="007A26C2"/>
    <w:rsid w:val="007A2BE9"/>
    <w:rsid w:val="007A339D"/>
    <w:rsid w:val="007A33F2"/>
    <w:rsid w:val="007A7348"/>
    <w:rsid w:val="007B247E"/>
    <w:rsid w:val="007C066D"/>
    <w:rsid w:val="007C731B"/>
    <w:rsid w:val="007D0525"/>
    <w:rsid w:val="007D1E63"/>
    <w:rsid w:val="007D330B"/>
    <w:rsid w:val="007D666A"/>
    <w:rsid w:val="007E01AA"/>
    <w:rsid w:val="007F1F16"/>
    <w:rsid w:val="007F2C5F"/>
    <w:rsid w:val="007F5CD6"/>
    <w:rsid w:val="007F7709"/>
    <w:rsid w:val="0080154A"/>
    <w:rsid w:val="008034A0"/>
    <w:rsid w:val="00813786"/>
    <w:rsid w:val="008162D2"/>
    <w:rsid w:val="00816AED"/>
    <w:rsid w:val="00817F4B"/>
    <w:rsid w:val="008256C2"/>
    <w:rsid w:val="008263DD"/>
    <w:rsid w:val="008338B7"/>
    <w:rsid w:val="00833CD2"/>
    <w:rsid w:val="00834C64"/>
    <w:rsid w:val="008356CA"/>
    <w:rsid w:val="00837203"/>
    <w:rsid w:val="00837657"/>
    <w:rsid w:val="00837941"/>
    <w:rsid w:val="00842480"/>
    <w:rsid w:val="0084324D"/>
    <w:rsid w:val="00851687"/>
    <w:rsid w:val="0085388B"/>
    <w:rsid w:val="0085440E"/>
    <w:rsid w:val="00860F42"/>
    <w:rsid w:val="00865908"/>
    <w:rsid w:val="008662E8"/>
    <w:rsid w:val="008671A0"/>
    <w:rsid w:val="00870766"/>
    <w:rsid w:val="008716B1"/>
    <w:rsid w:val="00873395"/>
    <w:rsid w:val="00883754"/>
    <w:rsid w:val="00883F29"/>
    <w:rsid w:val="008854A2"/>
    <w:rsid w:val="00892072"/>
    <w:rsid w:val="0089641E"/>
    <w:rsid w:val="008A4277"/>
    <w:rsid w:val="008A4858"/>
    <w:rsid w:val="008A7877"/>
    <w:rsid w:val="008A7A35"/>
    <w:rsid w:val="008B01BD"/>
    <w:rsid w:val="008B472C"/>
    <w:rsid w:val="008C32B4"/>
    <w:rsid w:val="008C48A5"/>
    <w:rsid w:val="008C6823"/>
    <w:rsid w:val="008D7238"/>
    <w:rsid w:val="008E09EB"/>
    <w:rsid w:val="008E2483"/>
    <w:rsid w:val="008E2CF4"/>
    <w:rsid w:val="008E694A"/>
    <w:rsid w:val="008E72F4"/>
    <w:rsid w:val="008E73D1"/>
    <w:rsid w:val="008E7A4D"/>
    <w:rsid w:val="008F0FB0"/>
    <w:rsid w:val="008F1646"/>
    <w:rsid w:val="008F5AE6"/>
    <w:rsid w:val="0090048B"/>
    <w:rsid w:val="00900BE4"/>
    <w:rsid w:val="00906D02"/>
    <w:rsid w:val="00911935"/>
    <w:rsid w:val="00911C63"/>
    <w:rsid w:val="009142F5"/>
    <w:rsid w:val="009169F1"/>
    <w:rsid w:val="00920800"/>
    <w:rsid w:val="00920A43"/>
    <w:rsid w:val="00921B48"/>
    <w:rsid w:val="009431C1"/>
    <w:rsid w:val="009437C1"/>
    <w:rsid w:val="0094480C"/>
    <w:rsid w:val="00946D9E"/>
    <w:rsid w:val="00951F56"/>
    <w:rsid w:val="0097086C"/>
    <w:rsid w:val="00973B97"/>
    <w:rsid w:val="00982248"/>
    <w:rsid w:val="0099251C"/>
    <w:rsid w:val="00996974"/>
    <w:rsid w:val="00997A97"/>
    <w:rsid w:val="009A3B25"/>
    <w:rsid w:val="009A52FD"/>
    <w:rsid w:val="009A6079"/>
    <w:rsid w:val="009B25A4"/>
    <w:rsid w:val="009B2AE2"/>
    <w:rsid w:val="009B3EB9"/>
    <w:rsid w:val="009C06D8"/>
    <w:rsid w:val="009C1BA5"/>
    <w:rsid w:val="009C5AFB"/>
    <w:rsid w:val="009C6FA6"/>
    <w:rsid w:val="009D0226"/>
    <w:rsid w:val="009D07A7"/>
    <w:rsid w:val="009E401A"/>
    <w:rsid w:val="009F0724"/>
    <w:rsid w:val="009F3588"/>
    <w:rsid w:val="009F4A0A"/>
    <w:rsid w:val="009F521E"/>
    <w:rsid w:val="00A12B8C"/>
    <w:rsid w:val="00A12EEC"/>
    <w:rsid w:val="00A16F12"/>
    <w:rsid w:val="00A2225B"/>
    <w:rsid w:val="00A27243"/>
    <w:rsid w:val="00A27F2D"/>
    <w:rsid w:val="00A314BE"/>
    <w:rsid w:val="00A372A6"/>
    <w:rsid w:val="00A41BE0"/>
    <w:rsid w:val="00A43AC8"/>
    <w:rsid w:val="00A45A29"/>
    <w:rsid w:val="00A45FCD"/>
    <w:rsid w:val="00A4638F"/>
    <w:rsid w:val="00A54BAB"/>
    <w:rsid w:val="00A57581"/>
    <w:rsid w:val="00A7059A"/>
    <w:rsid w:val="00A70E9F"/>
    <w:rsid w:val="00A738AF"/>
    <w:rsid w:val="00A8453C"/>
    <w:rsid w:val="00A92DA9"/>
    <w:rsid w:val="00A95EEB"/>
    <w:rsid w:val="00A97F49"/>
    <w:rsid w:val="00AA0E10"/>
    <w:rsid w:val="00AA13D4"/>
    <w:rsid w:val="00AA6337"/>
    <w:rsid w:val="00AA732D"/>
    <w:rsid w:val="00AB5DF8"/>
    <w:rsid w:val="00AC3108"/>
    <w:rsid w:val="00AC384B"/>
    <w:rsid w:val="00AC64D0"/>
    <w:rsid w:val="00AD294D"/>
    <w:rsid w:val="00AD4345"/>
    <w:rsid w:val="00AE1BE9"/>
    <w:rsid w:val="00AE276B"/>
    <w:rsid w:val="00AE3608"/>
    <w:rsid w:val="00AE52B9"/>
    <w:rsid w:val="00AE56E4"/>
    <w:rsid w:val="00AE6265"/>
    <w:rsid w:val="00AF18E9"/>
    <w:rsid w:val="00AF2C7B"/>
    <w:rsid w:val="00AF6AA9"/>
    <w:rsid w:val="00AF7473"/>
    <w:rsid w:val="00B0058E"/>
    <w:rsid w:val="00B0448D"/>
    <w:rsid w:val="00B04D0C"/>
    <w:rsid w:val="00B07CD4"/>
    <w:rsid w:val="00B11BD5"/>
    <w:rsid w:val="00B12294"/>
    <w:rsid w:val="00B1312C"/>
    <w:rsid w:val="00B1432D"/>
    <w:rsid w:val="00B169AD"/>
    <w:rsid w:val="00B176A2"/>
    <w:rsid w:val="00B24B41"/>
    <w:rsid w:val="00B3637D"/>
    <w:rsid w:val="00B414BE"/>
    <w:rsid w:val="00B43206"/>
    <w:rsid w:val="00B65861"/>
    <w:rsid w:val="00B66BA7"/>
    <w:rsid w:val="00B67569"/>
    <w:rsid w:val="00B77527"/>
    <w:rsid w:val="00B85302"/>
    <w:rsid w:val="00B92500"/>
    <w:rsid w:val="00BA1599"/>
    <w:rsid w:val="00BA253E"/>
    <w:rsid w:val="00BA5FE9"/>
    <w:rsid w:val="00BA6851"/>
    <w:rsid w:val="00BB0981"/>
    <w:rsid w:val="00BB418A"/>
    <w:rsid w:val="00BB532F"/>
    <w:rsid w:val="00BD03E7"/>
    <w:rsid w:val="00BE09BF"/>
    <w:rsid w:val="00BE796F"/>
    <w:rsid w:val="00BF1AC7"/>
    <w:rsid w:val="00C01641"/>
    <w:rsid w:val="00C03DD6"/>
    <w:rsid w:val="00C17EFE"/>
    <w:rsid w:val="00C21E10"/>
    <w:rsid w:val="00C264EC"/>
    <w:rsid w:val="00C265CE"/>
    <w:rsid w:val="00C27C41"/>
    <w:rsid w:val="00C31615"/>
    <w:rsid w:val="00C32BA4"/>
    <w:rsid w:val="00C35A98"/>
    <w:rsid w:val="00C41552"/>
    <w:rsid w:val="00C43BB5"/>
    <w:rsid w:val="00C43BBF"/>
    <w:rsid w:val="00C44FA1"/>
    <w:rsid w:val="00C45F7B"/>
    <w:rsid w:val="00C462A1"/>
    <w:rsid w:val="00C47180"/>
    <w:rsid w:val="00C479C7"/>
    <w:rsid w:val="00C5108D"/>
    <w:rsid w:val="00C53C82"/>
    <w:rsid w:val="00C57D34"/>
    <w:rsid w:val="00C6402C"/>
    <w:rsid w:val="00C64BAC"/>
    <w:rsid w:val="00C64FC5"/>
    <w:rsid w:val="00C6687E"/>
    <w:rsid w:val="00C668D5"/>
    <w:rsid w:val="00C80ABD"/>
    <w:rsid w:val="00C86019"/>
    <w:rsid w:val="00C9383C"/>
    <w:rsid w:val="00C96782"/>
    <w:rsid w:val="00CA1431"/>
    <w:rsid w:val="00CB40C4"/>
    <w:rsid w:val="00CB45EF"/>
    <w:rsid w:val="00CB6A00"/>
    <w:rsid w:val="00CC0F69"/>
    <w:rsid w:val="00CC5642"/>
    <w:rsid w:val="00CC61D4"/>
    <w:rsid w:val="00CD56D8"/>
    <w:rsid w:val="00CD7B91"/>
    <w:rsid w:val="00CE5DBA"/>
    <w:rsid w:val="00CF7EA0"/>
    <w:rsid w:val="00D00E53"/>
    <w:rsid w:val="00D02610"/>
    <w:rsid w:val="00D02EDF"/>
    <w:rsid w:val="00D1013F"/>
    <w:rsid w:val="00D1143D"/>
    <w:rsid w:val="00D135FE"/>
    <w:rsid w:val="00D1561E"/>
    <w:rsid w:val="00D16224"/>
    <w:rsid w:val="00D17473"/>
    <w:rsid w:val="00D17B66"/>
    <w:rsid w:val="00D2720E"/>
    <w:rsid w:val="00D27377"/>
    <w:rsid w:val="00D32598"/>
    <w:rsid w:val="00D34DED"/>
    <w:rsid w:val="00D368C9"/>
    <w:rsid w:val="00D36A88"/>
    <w:rsid w:val="00D40AA0"/>
    <w:rsid w:val="00D46669"/>
    <w:rsid w:val="00D50C10"/>
    <w:rsid w:val="00D5187F"/>
    <w:rsid w:val="00D53255"/>
    <w:rsid w:val="00D54E5A"/>
    <w:rsid w:val="00D5569F"/>
    <w:rsid w:val="00D66FD4"/>
    <w:rsid w:val="00D70C6A"/>
    <w:rsid w:val="00D70E4D"/>
    <w:rsid w:val="00D71F0A"/>
    <w:rsid w:val="00D71FCA"/>
    <w:rsid w:val="00D72ED3"/>
    <w:rsid w:val="00D75013"/>
    <w:rsid w:val="00D762D3"/>
    <w:rsid w:val="00D76D28"/>
    <w:rsid w:val="00D8163E"/>
    <w:rsid w:val="00D851D3"/>
    <w:rsid w:val="00D87CFE"/>
    <w:rsid w:val="00D87ED7"/>
    <w:rsid w:val="00DA0625"/>
    <w:rsid w:val="00DA0C0B"/>
    <w:rsid w:val="00DA6E36"/>
    <w:rsid w:val="00DA70CB"/>
    <w:rsid w:val="00DB4F33"/>
    <w:rsid w:val="00DB5BF5"/>
    <w:rsid w:val="00DB714D"/>
    <w:rsid w:val="00DC2B4C"/>
    <w:rsid w:val="00DC2CAB"/>
    <w:rsid w:val="00DC41DC"/>
    <w:rsid w:val="00DC7716"/>
    <w:rsid w:val="00DD4F27"/>
    <w:rsid w:val="00DE2B1C"/>
    <w:rsid w:val="00DE3FFD"/>
    <w:rsid w:val="00DE5127"/>
    <w:rsid w:val="00DE6770"/>
    <w:rsid w:val="00DE763A"/>
    <w:rsid w:val="00DE7D80"/>
    <w:rsid w:val="00DF0DF0"/>
    <w:rsid w:val="00DF5F33"/>
    <w:rsid w:val="00E06BFC"/>
    <w:rsid w:val="00E07754"/>
    <w:rsid w:val="00E140C4"/>
    <w:rsid w:val="00E16AF9"/>
    <w:rsid w:val="00E20812"/>
    <w:rsid w:val="00E21DA3"/>
    <w:rsid w:val="00E23D61"/>
    <w:rsid w:val="00E248C6"/>
    <w:rsid w:val="00E25972"/>
    <w:rsid w:val="00E35BDA"/>
    <w:rsid w:val="00E41377"/>
    <w:rsid w:val="00E439C3"/>
    <w:rsid w:val="00E47CC3"/>
    <w:rsid w:val="00E522B9"/>
    <w:rsid w:val="00E52358"/>
    <w:rsid w:val="00E554EA"/>
    <w:rsid w:val="00E568BA"/>
    <w:rsid w:val="00E617E9"/>
    <w:rsid w:val="00E61AFF"/>
    <w:rsid w:val="00E72E39"/>
    <w:rsid w:val="00E751D2"/>
    <w:rsid w:val="00E755AB"/>
    <w:rsid w:val="00E758EA"/>
    <w:rsid w:val="00E80A1E"/>
    <w:rsid w:val="00E81930"/>
    <w:rsid w:val="00E81E77"/>
    <w:rsid w:val="00E83FA6"/>
    <w:rsid w:val="00E86DC0"/>
    <w:rsid w:val="00E90775"/>
    <w:rsid w:val="00E930E7"/>
    <w:rsid w:val="00E93E84"/>
    <w:rsid w:val="00EA005C"/>
    <w:rsid w:val="00EA2101"/>
    <w:rsid w:val="00EA511F"/>
    <w:rsid w:val="00EA77B4"/>
    <w:rsid w:val="00EB2427"/>
    <w:rsid w:val="00EB3A33"/>
    <w:rsid w:val="00EB5D70"/>
    <w:rsid w:val="00EB6562"/>
    <w:rsid w:val="00EC1F58"/>
    <w:rsid w:val="00EC36A9"/>
    <w:rsid w:val="00ED08E4"/>
    <w:rsid w:val="00ED4A97"/>
    <w:rsid w:val="00EE15A7"/>
    <w:rsid w:val="00EE36CC"/>
    <w:rsid w:val="00EE5EA4"/>
    <w:rsid w:val="00EE6DC7"/>
    <w:rsid w:val="00EF00CD"/>
    <w:rsid w:val="00EF081E"/>
    <w:rsid w:val="00F11A78"/>
    <w:rsid w:val="00F12E93"/>
    <w:rsid w:val="00F155AE"/>
    <w:rsid w:val="00F17E94"/>
    <w:rsid w:val="00F20418"/>
    <w:rsid w:val="00F226AE"/>
    <w:rsid w:val="00F22CAE"/>
    <w:rsid w:val="00F22D12"/>
    <w:rsid w:val="00F27B1E"/>
    <w:rsid w:val="00F45C63"/>
    <w:rsid w:val="00F52572"/>
    <w:rsid w:val="00F54641"/>
    <w:rsid w:val="00F57DA3"/>
    <w:rsid w:val="00F61649"/>
    <w:rsid w:val="00F63287"/>
    <w:rsid w:val="00F63763"/>
    <w:rsid w:val="00F63C8C"/>
    <w:rsid w:val="00F7013C"/>
    <w:rsid w:val="00F70AF6"/>
    <w:rsid w:val="00F76099"/>
    <w:rsid w:val="00F82206"/>
    <w:rsid w:val="00F92432"/>
    <w:rsid w:val="00F96B65"/>
    <w:rsid w:val="00FA2FA4"/>
    <w:rsid w:val="00FA5BBE"/>
    <w:rsid w:val="00FB3495"/>
    <w:rsid w:val="00FB597D"/>
    <w:rsid w:val="00FB797C"/>
    <w:rsid w:val="00FB7DEE"/>
    <w:rsid w:val="00FC0A21"/>
    <w:rsid w:val="00FC3B66"/>
    <w:rsid w:val="00FD4AAF"/>
    <w:rsid w:val="00FD6736"/>
    <w:rsid w:val="00FE0B18"/>
    <w:rsid w:val="00FE23C9"/>
    <w:rsid w:val="00FF3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AAD75"/>
  <w15:chartTrackingRefBased/>
  <w15:docId w15:val="{D4A187EC-332E-43C8-B351-AFF90DAE7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nt0">
    <w:name w:val="fnt0"/>
    <w:rsid w:val="00C462A1"/>
    <w:rPr>
      <w:color w:val="000000"/>
      <w:shd w:val="clear" w:color="auto" w:fill="FFFFFF"/>
    </w:rPr>
  </w:style>
  <w:style w:type="paragraph" w:styleId="Header">
    <w:name w:val="header"/>
    <w:basedOn w:val="Normal"/>
    <w:link w:val="HeaderChar"/>
    <w:uiPriority w:val="99"/>
    <w:unhideWhenUsed/>
    <w:rsid w:val="005F3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F88"/>
  </w:style>
  <w:style w:type="paragraph" w:styleId="Footer">
    <w:name w:val="footer"/>
    <w:basedOn w:val="Normal"/>
    <w:link w:val="FooterChar"/>
    <w:uiPriority w:val="99"/>
    <w:unhideWhenUsed/>
    <w:rsid w:val="005F3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F88"/>
  </w:style>
  <w:style w:type="character" w:styleId="Hyperlink">
    <w:name w:val="Hyperlink"/>
    <w:basedOn w:val="DefaultParagraphFont"/>
    <w:uiPriority w:val="99"/>
    <w:unhideWhenUsed/>
    <w:rsid w:val="005219E1"/>
    <w:rPr>
      <w:color w:val="0563C1" w:themeColor="hyperlink"/>
      <w:u w:val="single"/>
    </w:rPr>
  </w:style>
  <w:style w:type="character" w:styleId="UnresolvedMention">
    <w:name w:val="Unresolved Mention"/>
    <w:basedOn w:val="DefaultParagraphFont"/>
    <w:uiPriority w:val="99"/>
    <w:semiHidden/>
    <w:unhideWhenUsed/>
    <w:rsid w:val="005219E1"/>
    <w:rPr>
      <w:color w:val="605E5C"/>
      <w:shd w:val="clear" w:color="auto" w:fill="E1DFDD"/>
    </w:rPr>
  </w:style>
  <w:style w:type="paragraph" w:styleId="Caption">
    <w:name w:val="caption"/>
    <w:basedOn w:val="Normal"/>
    <w:next w:val="Normal"/>
    <w:uiPriority w:val="35"/>
    <w:unhideWhenUsed/>
    <w:qFormat/>
    <w:rsid w:val="00C938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880314">
      <w:bodyDiv w:val="1"/>
      <w:marLeft w:val="0"/>
      <w:marRight w:val="0"/>
      <w:marTop w:val="0"/>
      <w:marBottom w:val="0"/>
      <w:divBdr>
        <w:top w:val="none" w:sz="0" w:space="0" w:color="auto"/>
        <w:left w:val="none" w:sz="0" w:space="0" w:color="auto"/>
        <w:bottom w:val="none" w:sz="0" w:space="0" w:color="auto"/>
        <w:right w:val="none" w:sz="0" w:space="0" w:color="auto"/>
      </w:divBdr>
      <w:divsChild>
        <w:div w:id="1023439180">
          <w:marLeft w:val="480"/>
          <w:marRight w:val="0"/>
          <w:marTop w:val="0"/>
          <w:marBottom w:val="0"/>
          <w:divBdr>
            <w:top w:val="none" w:sz="0" w:space="0" w:color="auto"/>
            <w:left w:val="none" w:sz="0" w:space="0" w:color="auto"/>
            <w:bottom w:val="none" w:sz="0" w:space="0" w:color="auto"/>
            <w:right w:val="none" w:sz="0" w:space="0" w:color="auto"/>
          </w:divBdr>
          <w:divsChild>
            <w:div w:id="3946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1876">
      <w:bodyDiv w:val="1"/>
      <w:marLeft w:val="0"/>
      <w:marRight w:val="0"/>
      <w:marTop w:val="0"/>
      <w:marBottom w:val="0"/>
      <w:divBdr>
        <w:top w:val="none" w:sz="0" w:space="0" w:color="auto"/>
        <w:left w:val="none" w:sz="0" w:space="0" w:color="auto"/>
        <w:bottom w:val="none" w:sz="0" w:space="0" w:color="auto"/>
        <w:right w:val="none" w:sz="0" w:space="0" w:color="auto"/>
      </w:divBdr>
      <w:divsChild>
        <w:div w:id="1554076953">
          <w:marLeft w:val="480"/>
          <w:marRight w:val="0"/>
          <w:marTop w:val="0"/>
          <w:marBottom w:val="0"/>
          <w:divBdr>
            <w:top w:val="none" w:sz="0" w:space="0" w:color="auto"/>
            <w:left w:val="none" w:sz="0" w:space="0" w:color="auto"/>
            <w:bottom w:val="none" w:sz="0" w:space="0" w:color="auto"/>
            <w:right w:val="none" w:sz="0" w:space="0" w:color="auto"/>
          </w:divBdr>
          <w:divsChild>
            <w:div w:id="204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doi.org/10.1111/jfpe.12311"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1093/aepp/ppw009" TargetMode="Externa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doi.org/10.1007/s00170-005-0066-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5b8edcfd5ce8d99e/Documents/Custom%20Office%20Templates/APA-Cover-Page-Template-New.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0FDB7-602D-4FEE-AF6B-176C06F28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APA-Cover-Page-Template-New.dotm</Template>
  <TotalTime>1631</TotalTime>
  <Pages>9</Pages>
  <Words>1635</Words>
  <Characters>9323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Scott Miner</cp:lastModifiedBy>
  <cp:revision>719</cp:revision>
  <dcterms:created xsi:type="dcterms:W3CDTF">2020-01-25T11:36:00Z</dcterms:created>
  <dcterms:modified xsi:type="dcterms:W3CDTF">2020-01-27T02:06:00Z</dcterms:modified>
</cp:coreProperties>
</file>